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microsoft.com/office/2011/relationships/webextensiontaskpanes" Target="word/webextensions/taskpanes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EA3487" w14:textId="77777777" w:rsidR="00C6532B" w:rsidRPr="009B10BC" w:rsidRDefault="00A55A4C">
      <w:pPr>
        <w:pStyle w:val="Ttulo1"/>
        <w:rPr>
          <w:sz w:val="96"/>
        </w:rPr>
      </w:pPr>
      <w:r w:rsidRPr="00A55A4C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s-ES_tradnl" w:eastAsia="es-ES_tradnl"/>
        </w:rPr>
        <w:drawing>
          <wp:anchor distT="0" distB="0" distL="114300" distR="114300" simplePos="0" relativeHeight="251658240" behindDoc="0" locked="0" layoutInCell="1" allowOverlap="1" wp14:anchorId="7B13AB44" wp14:editId="3C9E46C4">
            <wp:simplePos x="0" y="0"/>
            <wp:positionH relativeFrom="column">
              <wp:posOffset>-748665</wp:posOffset>
            </wp:positionH>
            <wp:positionV relativeFrom="paragraph">
              <wp:posOffset>459740</wp:posOffset>
            </wp:positionV>
            <wp:extent cx="4094480" cy="2047240"/>
            <wp:effectExtent l="0" t="0" r="0" b="10160"/>
            <wp:wrapNone/>
            <wp:docPr id="2" name="Imagen 2" descr="0110510-jsf-logo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110510-jsf-logo.tif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EDFF7A" w14:textId="249F62F4" w:rsidR="009B10BC" w:rsidRPr="009B10BC" w:rsidRDefault="009B10BC" w:rsidP="009B10BC">
      <w:pPr>
        <w:rPr>
          <w:b/>
          <w:sz w:val="32"/>
        </w:rPr>
      </w:pPr>
      <w:r w:rsidRPr="009B10BC">
        <w:rPr>
          <w:b/>
          <w:sz w:val="32"/>
        </w:rPr>
        <w:t xml:space="preserve">Ejercicios </w:t>
      </w:r>
      <w:r w:rsidR="000068A4">
        <w:rPr>
          <w:b/>
          <w:sz w:val="32"/>
        </w:rPr>
        <w:t>Intermedios y acceso a base de datos</w:t>
      </w:r>
    </w:p>
    <w:p w14:paraId="2A6EBC78" w14:textId="4EC848AC" w:rsidR="00C6532B" w:rsidRPr="00BD386E" w:rsidRDefault="009B10BC">
      <w:pPr>
        <w:pStyle w:val="Ttulo2"/>
      </w:pPr>
      <w:r>
        <w:t xml:space="preserve">Ejercicio </w:t>
      </w:r>
      <w:r w:rsidR="000068A4">
        <w:t>Integrador</w:t>
      </w:r>
      <w:r>
        <w:t xml:space="preserve"> </w:t>
      </w:r>
    </w:p>
    <w:p w14:paraId="75411691" w14:textId="1B5C0129" w:rsidR="00A55A4C" w:rsidRDefault="009B10BC" w:rsidP="000B519D">
      <w:pPr>
        <w:jc w:val="both"/>
      </w:pPr>
      <w:r w:rsidRPr="000B519D">
        <w:rPr>
          <w:b/>
        </w:rPr>
        <w:t>Objetivo</w:t>
      </w:r>
      <w:r w:rsidR="00FD6864">
        <w:t xml:space="preserve">: </w:t>
      </w:r>
      <w:r w:rsidR="00D556DB">
        <w:t xml:space="preserve">Crear una pequeña aplicación WEB </w:t>
      </w:r>
      <w:r w:rsidR="004677F7">
        <w:t xml:space="preserve">que realice 4 operaciones básicas (CRUD) integrando las tecnologías vistas en el curso (Acceso a BD, </w:t>
      </w:r>
      <w:proofErr w:type="spellStart"/>
      <w:r w:rsidR="004677F7">
        <w:t>Hibernate</w:t>
      </w:r>
      <w:proofErr w:type="spellEnd"/>
      <w:r w:rsidR="004677F7">
        <w:t xml:space="preserve">, JSF y </w:t>
      </w:r>
      <w:proofErr w:type="spellStart"/>
      <w:r w:rsidR="004677F7">
        <w:t>Primefaces</w:t>
      </w:r>
      <w:proofErr w:type="spellEnd"/>
      <w:r w:rsidR="004677F7">
        <w:t>).</w:t>
      </w:r>
    </w:p>
    <w:p w14:paraId="5F515D9E" w14:textId="4364D5F9" w:rsidR="004677F7" w:rsidRDefault="004677F7" w:rsidP="000B519D">
      <w:pPr>
        <w:jc w:val="both"/>
      </w:pPr>
      <w:r w:rsidRPr="004677F7">
        <w:t xml:space="preserve">Como componente de JSF se usará </w:t>
      </w:r>
      <w:proofErr w:type="spellStart"/>
      <w:r w:rsidRPr="004677F7">
        <w:t>Primefaces</w:t>
      </w:r>
      <w:proofErr w:type="spellEnd"/>
      <w:r w:rsidRPr="004677F7">
        <w:t xml:space="preserve"> que facilita la creación de nuestras aplicaciones.</w:t>
      </w:r>
    </w:p>
    <w:p w14:paraId="5D0BA3BF" w14:textId="77777777" w:rsidR="00727BEC" w:rsidRDefault="00FD6864" w:rsidP="000B519D">
      <w:pPr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lang w:eastAsia="es-ES_tradnl"/>
        </w:rPr>
      </w:pPr>
      <w:r>
        <w:t>El resultado será similar al siguiente:</w:t>
      </w:r>
      <w:r w:rsidR="00727BEC" w:rsidRPr="00727BEC">
        <w:rPr>
          <w:rFonts w:ascii="Times New Roman" w:eastAsia="Times New Roman" w:hAnsi="Times New Roman" w:cs="Times New Roman"/>
          <w:color w:val="auto"/>
          <w:sz w:val="24"/>
          <w:szCs w:val="24"/>
          <w:lang w:eastAsia="es-ES_tradnl"/>
        </w:rPr>
        <w:t xml:space="preserve"> </w:t>
      </w:r>
    </w:p>
    <w:p w14:paraId="2295C5F5" w14:textId="77777777" w:rsidR="00727BEC" w:rsidRDefault="00727BEC" w:rsidP="00727BEC">
      <w:pPr>
        <w:jc w:val="center"/>
      </w:pPr>
      <w:r w:rsidRPr="00727BEC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s-ES_tradnl" w:eastAsia="es-ES_tradnl"/>
        </w:rPr>
        <w:drawing>
          <wp:inline distT="0" distB="0" distL="0" distR="0" wp14:anchorId="3BA010F3" wp14:editId="06B7189E">
            <wp:extent cx="6189345" cy="2256790"/>
            <wp:effectExtent l="0" t="0" r="8255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0D3C" w14:textId="77777777" w:rsidR="00727BEC" w:rsidRDefault="00727BEC" w:rsidP="00727BEC">
      <w:pPr>
        <w:pStyle w:val="Descripcin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eastAsia="es-ES_tradnl"/>
        </w:rPr>
      </w:pPr>
      <w:r>
        <w:tab/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30B14">
        <w:rPr>
          <w:noProof/>
        </w:rPr>
        <w:t>1</w:t>
      </w:r>
      <w:r>
        <w:fldChar w:fldCharType="end"/>
      </w:r>
      <w:r>
        <w:t xml:space="preserve"> - Resultado esperado del ejercicio 1</w:t>
      </w:r>
    </w:p>
    <w:p w14:paraId="0980B0B5" w14:textId="77777777" w:rsidR="00FD6864" w:rsidRPr="00727BEC" w:rsidRDefault="00FD6864" w:rsidP="00727BEC">
      <w:pPr>
        <w:tabs>
          <w:tab w:val="left" w:pos="2370"/>
        </w:tabs>
      </w:pPr>
    </w:p>
    <w:p w14:paraId="2907D789" w14:textId="77777777" w:rsidR="002E142A" w:rsidRDefault="002E142A">
      <w:r>
        <w:lastRenderedPageBreak/>
        <w:br w:type="page"/>
      </w:r>
    </w:p>
    <w:p w14:paraId="6E39F7BB" w14:textId="2C3BF7DC" w:rsidR="004677F7" w:rsidRPr="009B10BC" w:rsidRDefault="004677F7" w:rsidP="004677F7">
      <w:pPr>
        <w:rPr>
          <w:b/>
          <w:sz w:val="32"/>
        </w:rPr>
      </w:pPr>
      <w:r>
        <w:rPr>
          <w:b/>
          <w:sz w:val="32"/>
        </w:rPr>
        <w:lastRenderedPageBreak/>
        <w:t>Secci</w:t>
      </w:r>
      <w:r>
        <w:rPr>
          <w:rFonts w:ascii="Helvetica" w:eastAsia="Helvetica" w:hAnsi="Helvetica" w:cs="Helvetica"/>
          <w:b/>
          <w:sz w:val="32"/>
        </w:rPr>
        <w:t>ó</w:t>
      </w:r>
      <w:r>
        <w:rPr>
          <w:b/>
          <w:sz w:val="32"/>
        </w:rPr>
        <w:t>n I</w:t>
      </w:r>
    </w:p>
    <w:p w14:paraId="40E1C063" w14:textId="52F496B7" w:rsidR="004677F7" w:rsidRDefault="004677F7" w:rsidP="004677F7">
      <w:pPr>
        <w:pStyle w:val="Ttulo2"/>
      </w:pPr>
      <w:r>
        <w:t>Creaci</w:t>
      </w:r>
      <w:r>
        <w:rPr>
          <w:rFonts w:ascii="Helvetica" w:eastAsia="Helvetica" w:hAnsi="Helvetica" w:cs="Helvetica"/>
        </w:rPr>
        <w:t>ó</w:t>
      </w:r>
      <w:r>
        <w:t>n de la base de datos</w:t>
      </w:r>
    </w:p>
    <w:p w14:paraId="77354DBF" w14:textId="50235DF9" w:rsidR="004677F7" w:rsidRDefault="004677F7" w:rsidP="004677F7">
      <w:r>
        <w:t>Requisitos:</w:t>
      </w:r>
    </w:p>
    <w:p w14:paraId="7B784606" w14:textId="57879656" w:rsidR="004677F7" w:rsidRDefault="00475002" w:rsidP="00475002">
      <w:pPr>
        <w:pStyle w:val="Prrafodelista"/>
        <w:numPr>
          <w:ilvl w:val="0"/>
          <w:numId w:val="28"/>
        </w:numPr>
      </w:pPr>
      <w:r>
        <w:t>NetBeans v8.x</w:t>
      </w:r>
    </w:p>
    <w:p w14:paraId="40FA25C4" w14:textId="02C16545" w:rsidR="00475002" w:rsidRDefault="00475002" w:rsidP="00475002">
      <w:pPr>
        <w:pStyle w:val="Prrafodelista"/>
        <w:numPr>
          <w:ilvl w:val="0"/>
          <w:numId w:val="28"/>
        </w:numPr>
      </w:pPr>
      <w:proofErr w:type="spellStart"/>
      <w:r>
        <w:t>MySQL</w:t>
      </w:r>
      <w:proofErr w:type="spellEnd"/>
      <w:r>
        <w:t xml:space="preserve"> Server</w:t>
      </w:r>
    </w:p>
    <w:p w14:paraId="079F3BAF" w14:textId="5056C07D" w:rsidR="00475002" w:rsidRPr="004677F7" w:rsidRDefault="00475002" w:rsidP="00475002">
      <w:pPr>
        <w:pStyle w:val="Prrafodelista"/>
        <w:numPr>
          <w:ilvl w:val="0"/>
          <w:numId w:val="28"/>
        </w:numPr>
      </w:pP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</w:t>
      </w:r>
    </w:p>
    <w:p w14:paraId="2CE47D0F" w14:textId="766EB5B0" w:rsidR="00C6532B" w:rsidRDefault="004677F7" w:rsidP="002E142A">
      <w:r w:rsidRPr="004677F7">
        <w:t xml:space="preserve">Primero empezaremos con la base de datos, abriremos </w:t>
      </w:r>
      <w:proofErr w:type="spellStart"/>
      <w:r w:rsidRPr="004677F7">
        <w:t>MySQL</w:t>
      </w:r>
      <w:proofErr w:type="spellEnd"/>
      <w:r w:rsidRPr="004677F7">
        <w:t xml:space="preserve"> </w:t>
      </w:r>
      <w:proofErr w:type="spellStart"/>
      <w:r w:rsidRPr="004677F7">
        <w:t>Workbench</w:t>
      </w:r>
      <w:proofErr w:type="spellEnd"/>
      <w:r w:rsidRPr="004677F7">
        <w:t xml:space="preserve">, que viene en la suite que se instaló de </w:t>
      </w:r>
      <w:proofErr w:type="spellStart"/>
      <w:r w:rsidRPr="004677F7">
        <w:t>MySQL</w:t>
      </w:r>
      <w:proofErr w:type="spellEnd"/>
      <w:r w:rsidRPr="004677F7">
        <w:t xml:space="preserve"> </w:t>
      </w:r>
      <w:proofErr w:type="spellStart"/>
      <w:r w:rsidRPr="004677F7">
        <w:t>community</w:t>
      </w:r>
      <w:proofErr w:type="spellEnd"/>
      <w:r w:rsidRPr="004677F7">
        <w:t>, nos dirigimos a File -&gt; New Model</w:t>
      </w:r>
      <w:r w:rsidR="005E75F8">
        <w:t xml:space="preserve"> y crear el siguiente modelo con una tabla llamada Persona:</w:t>
      </w:r>
    </w:p>
    <w:p w14:paraId="29C49AAD" w14:textId="5F2E6971" w:rsidR="005E75F8" w:rsidRDefault="005E75F8" w:rsidP="005E75F8">
      <w:pPr>
        <w:jc w:val="center"/>
      </w:pPr>
      <w:r w:rsidRPr="005E75F8">
        <w:rPr>
          <w:noProof/>
          <w:lang w:val="es-ES_tradnl" w:eastAsia="es-ES_tradnl"/>
        </w:rPr>
        <w:drawing>
          <wp:inline distT="0" distB="0" distL="0" distR="0" wp14:anchorId="128FFE61" wp14:editId="62AD9704">
            <wp:extent cx="4623435" cy="4743007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6014" cy="475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47E9" w14:textId="38876C57" w:rsidR="00E028E7" w:rsidRDefault="005E75F8" w:rsidP="005E75F8">
      <w:pPr>
        <w:tabs>
          <w:tab w:val="left" w:pos="1760"/>
        </w:tabs>
      </w:pPr>
      <w:r>
        <w:tab/>
      </w:r>
    </w:p>
    <w:p w14:paraId="3E54110F" w14:textId="77777777" w:rsidR="005E75F8" w:rsidRDefault="005E75F8" w:rsidP="005E75F8">
      <w:pPr>
        <w:tabs>
          <w:tab w:val="left" w:pos="1760"/>
        </w:tabs>
      </w:pPr>
    </w:p>
    <w:p w14:paraId="3A1F42EB" w14:textId="101CC1E6" w:rsidR="005E75F8" w:rsidRDefault="005E75F8" w:rsidP="005E75F8">
      <w:pPr>
        <w:tabs>
          <w:tab w:val="left" w:pos="1760"/>
        </w:tabs>
      </w:pPr>
      <w:r>
        <w:lastRenderedPageBreak/>
        <w:t>Guardar el modelo y exportarlo como Script SQL.</w:t>
      </w:r>
    </w:p>
    <w:p w14:paraId="5C56FC5F" w14:textId="58C3A125" w:rsidR="005E75F8" w:rsidRDefault="00740C04" w:rsidP="00740C04">
      <w:pPr>
        <w:pStyle w:val="Prrafodelista"/>
        <w:numPr>
          <w:ilvl w:val="0"/>
          <w:numId w:val="29"/>
        </w:numPr>
        <w:tabs>
          <w:tab w:val="left" w:pos="1760"/>
        </w:tabs>
      </w:pPr>
      <w:r>
        <w:t>Crear una base de datos con las siguientes características:</w:t>
      </w:r>
    </w:p>
    <w:p w14:paraId="7DE7EC50" w14:textId="77777777" w:rsidR="00740C04" w:rsidRDefault="00740C04" w:rsidP="00740C04">
      <w:pPr>
        <w:pStyle w:val="Prrafodelista"/>
        <w:tabs>
          <w:tab w:val="left" w:pos="1760"/>
        </w:tabs>
      </w:pPr>
      <w:proofErr w:type="spellStart"/>
      <w:r>
        <w:t>create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baseprime</w:t>
      </w:r>
      <w:proofErr w:type="spellEnd"/>
      <w:r>
        <w:t>;</w:t>
      </w:r>
    </w:p>
    <w:p w14:paraId="4561A988" w14:textId="77777777" w:rsidR="00740C04" w:rsidRDefault="00740C04" w:rsidP="00740C04">
      <w:pPr>
        <w:pStyle w:val="Prrafodelista"/>
        <w:tabs>
          <w:tab w:val="left" w:pos="1760"/>
        </w:tabs>
      </w:pPr>
      <w:r>
        <w:t xml:space="preserve">use </w:t>
      </w:r>
      <w:proofErr w:type="spellStart"/>
      <w:r>
        <w:t>baseprime</w:t>
      </w:r>
      <w:proofErr w:type="spellEnd"/>
      <w:r>
        <w:t>;</w:t>
      </w:r>
    </w:p>
    <w:p w14:paraId="6409F250" w14:textId="2159424A" w:rsidR="00740C04" w:rsidRDefault="00740C04" w:rsidP="00740C04">
      <w:pPr>
        <w:tabs>
          <w:tab w:val="left" w:pos="1760"/>
        </w:tabs>
      </w:pPr>
      <w:r>
        <w:t xml:space="preserve">Insertar el script </w:t>
      </w:r>
      <w:proofErr w:type="gramStart"/>
      <w:r>
        <w:t>a la BD</w:t>
      </w:r>
      <w:proofErr w:type="gramEnd"/>
      <w:r>
        <w:t>.</w:t>
      </w:r>
    </w:p>
    <w:p w14:paraId="1A9A025C" w14:textId="5CFD0F3F" w:rsidR="00740C04" w:rsidRDefault="00740C04" w:rsidP="00740C04">
      <w:pPr>
        <w:tabs>
          <w:tab w:val="left" w:pos="1760"/>
        </w:tabs>
        <w:jc w:val="center"/>
      </w:pPr>
      <w:r w:rsidRPr="00740C04">
        <w:rPr>
          <w:noProof/>
          <w:lang w:val="es-ES_tradnl" w:eastAsia="es-ES_tradnl"/>
        </w:rPr>
        <w:drawing>
          <wp:inline distT="0" distB="0" distL="0" distR="0" wp14:anchorId="733EDB65" wp14:editId="167D0375">
            <wp:extent cx="6189345" cy="3630295"/>
            <wp:effectExtent l="0" t="0" r="8255" b="190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518E" w14:textId="77777777" w:rsidR="00740C04" w:rsidRDefault="00740C04" w:rsidP="00740C04">
      <w:pPr>
        <w:tabs>
          <w:tab w:val="left" w:pos="1760"/>
        </w:tabs>
      </w:pPr>
    </w:p>
    <w:p w14:paraId="1F050EAF" w14:textId="235DCE7B" w:rsidR="00740C04" w:rsidRDefault="00740C04" w:rsidP="00740C04">
      <w:pPr>
        <w:tabs>
          <w:tab w:val="left" w:pos="1760"/>
        </w:tabs>
      </w:pPr>
      <w:r>
        <w:t>Validar que la base se encuentre activa:</w:t>
      </w:r>
    </w:p>
    <w:p w14:paraId="0EC7D5B2" w14:textId="2AA61E2C" w:rsidR="00740C04" w:rsidRDefault="00740C04" w:rsidP="00740C04">
      <w:pPr>
        <w:tabs>
          <w:tab w:val="left" w:pos="1760"/>
        </w:tabs>
        <w:jc w:val="center"/>
      </w:pPr>
      <w:r w:rsidRPr="00740C04">
        <w:rPr>
          <w:noProof/>
          <w:lang w:val="es-ES_tradnl" w:eastAsia="es-ES_tradnl"/>
        </w:rPr>
        <w:drawing>
          <wp:inline distT="0" distB="0" distL="0" distR="0" wp14:anchorId="41E05773" wp14:editId="49B7BC96">
            <wp:extent cx="2077844" cy="2593340"/>
            <wp:effectExtent l="0" t="0" r="508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4409" cy="263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F869" w14:textId="6B53E4B7" w:rsidR="00740C04" w:rsidRPr="009B10BC" w:rsidRDefault="00740C04" w:rsidP="00740C04">
      <w:pPr>
        <w:rPr>
          <w:b/>
          <w:sz w:val="32"/>
        </w:rPr>
      </w:pPr>
      <w:r>
        <w:rPr>
          <w:b/>
          <w:sz w:val="32"/>
        </w:rPr>
        <w:lastRenderedPageBreak/>
        <w:t>Secci</w:t>
      </w:r>
      <w:r>
        <w:rPr>
          <w:rFonts w:ascii="Helvetica" w:eastAsia="Helvetica" w:hAnsi="Helvetica" w:cs="Helvetica"/>
          <w:b/>
          <w:sz w:val="32"/>
        </w:rPr>
        <w:t>ó</w:t>
      </w:r>
      <w:r>
        <w:rPr>
          <w:b/>
          <w:sz w:val="32"/>
        </w:rPr>
        <w:t>n II</w:t>
      </w:r>
    </w:p>
    <w:p w14:paraId="5E3A66CC" w14:textId="21F80ECF" w:rsidR="008F19AF" w:rsidRDefault="008F19AF" w:rsidP="008F19AF">
      <w:pPr>
        <w:pStyle w:val="Ttulo2"/>
      </w:pPr>
      <w:r>
        <w:t>Creaci</w:t>
      </w:r>
      <w:r>
        <w:rPr>
          <w:rFonts w:ascii="Helvetica" w:eastAsia="Helvetica" w:hAnsi="Helvetica" w:cs="Helvetica"/>
        </w:rPr>
        <w:t>ó</w:t>
      </w:r>
      <w:r>
        <w:t>n del proyecto WEB.</w:t>
      </w:r>
    </w:p>
    <w:p w14:paraId="445CE6CE" w14:textId="78B14639" w:rsidR="008F19AF" w:rsidRDefault="008F19AF" w:rsidP="008F19AF">
      <w:r>
        <w:t>Abriremos NetBeans IDE</w:t>
      </w:r>
      <w:r w:rsidR="007A237B">
        <w:t xml:space="preserve"> y crearemos un proyecto Web apoyados de la herramienta Maven con la </w:t>
      </w:r>
      <w:r w:rsidR="00DB2AA8">
        <w:t xml:space="preserve">configuración que se muestra a </w:t>
      </w:r>
      <w:r w:rsidR="007A237B">
        <w:t>continuación:</w:t>
      </w:r>
    </w:p>
    <w:p w14:paraId="3909A79C" w14:textId="5B72EC71" w:rsidR="007A237B" w:rsidRPr="008F19AF" w:rsidRDefault="007A237B" w:rsidP="00987982">
      <w:pPr>
        <w:jc w:val="center"/>
      </w:pPr>
      <w:r w:rsidRPr="007A237B">
        <w:rPr>
          <w:noProof/>
          <w:lang w:val="es-ES_tradnl" w:eastAsia="es-ES_tradnl"/>
        </w:rPr>
        <w:drawing>
          <wp:inline distT="0" distB="0" distL="0" distR="0" wp14:anchorId="62E5A2A2" wp14:editId="43DA0DC4">
            <wp:extent cx="4471035" cy="3077936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848" cy="308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B52A" w14:textId="77777777" w:rsidR="00740C04" w:rsidRDefault="00740C04" w:rsidP="00740C04">
      <w:pPr>
        <w:tabs>
          <w:tab w:val="left" w:pos="1760"/>
        </w:tabs>
      </w:pPr>
    </w:p>
    <w:p w14:paraId="1BAE8DFD" w14:textId="17474599" w:rsidR="00E028E7" w:rsidRDefault="009D15C0" w:rsidP="009D15C0">
      <w:r>
        <w:t>Generar la siguiente estructura:</w:t>
      </w:r>
    </w:p>
    <w:p w14:paraId="5DFEE941" w14:textId="16047249" w:rsidR="009D15C0" w:rsidRDefault="00AE73D2" w:rsidP="00AE73D2">
      <w:pPr>
        <w:jc w:val="center"/>
      </w:pPr>
      <w:r w:rsidRPr="00AE73D2">
        <w:rPr>
          <w:noProof/>
          <w:lang w:val="es-ES_tradnl" w:eastAsia="es-ES_tradnl"/>
        </w:rPr>
        <w:drawing>
          <wp:inline distT="0" distB="0" distL="0" distR="0" wp14:anchorId="43A10FF2" wp14:editId="53F0F521">
            <wp:extent cx="2927485" cy="2733040"/>
            <wp:effectExtent l="0" t="0" r="0" b="1016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748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FE65" w14:textId="4CAAD940" w:rsidR="00AE73D2" w:rsidRDefault="00AE73D2" w:rsidP="00AE73D2">
      <w:r>
        <w:lastRenderedPageBreak/>
        <w:t>Agregar las siguientes dependencias en el POM.xml</w:t>
      </w:r>
      <w:r w:rsidR="002D77C6">
        <w:t>:</w:t>
      </w:r>
    </w:p>
    <w:p w14:paraId="32B10444" w14:textId="77777777" w:rsidR="008660BA" w:rsidRPr="008660BA" w:rsidRDefault="008660BA" w:rsidP="008660BA">
      <w:pPr>
        <w:spacing w:after="0" w:line="240" w:lineRule="auto"/>
        <w:ind w:firstLine="720"/>
        <w:rPr>
          <w:b/>
          <w:i/>
          <w:lang w:val="en-US"/>
        </w:rPr>
      </w:pPr>
      <w:r w:rsidRPr="008660BA">
        <w:rPr>
          <w:b/>
          <w:i/>
          <w:lang w:val="en-US"/>
        </w:rPr>
        <w:t>&lt;</w:t>
      </w:r>
      <w:proofErr w:type="spellStart"/>
      <w:r w:rsidRPr="008660BA">
        <w:rPr>
          <w:b/>
          <w:i/>
          <w:lang w:val="en-US"/>
        </w:rPr>
        <w:t>groupId</w:t>
      </w:r>
      <w:proofErr w:type="spellEnd"/>
      <w:r w:rsidRPr="008660BA">
        <w:rPr>
          <w:b/>
          <w:i/>
          <w:lang w:val="en-US"/>
        </w:rPr>
        <w:t>&gt;</w:t>
      </w:r>
      <w:proofErr w:type="spellStart"/>
      <w:r w:rsidRPr="008660BA">
        <w:rPr>
          <w:b/>
          <w:i/>
          <w:lang w:val="en-US"/>
        </w:rPr>
        <w:t>org.primefaces</w:t>
      </w:r>
      <w:proofErr w:type="spellEnd"/>
      <w:r w:rsidRPr="008660BA">
        <w:rPr>
          <w:b/>
          <w:i/>
          <w:lang w:val="en-US"/>
        </w:rPr>
        <w:t>&lt;/</w:t>
      </w:r>
      <w:proofErr w:type="spellStart"/>
      <w:r w:rsidRPr="008660BA">
        <w:rPr>
          <w:b/>
          <w:i/>
          <w:lang w:val="en-US"/>
        </w:rPr>
        <w:t>groupId</w:t>
      </w:r>
      <w:proofErr w:type="spellEnd"/>
      <w:r w:rsidRPr="008660BA">
        <w:rPr>
          <w:b/>
          <w:i/>
          <w:lang w:val="en-US"/>
        </w:rPr>
        <w:t xml:space="preserve">&gt;            </w:t>
      </w:r>
    </w:p>
    <w:p w14:paraId="0184BA65" w14:textId="77777777" w:rsidR="008660BA" w:rsidRPr="008660BA" w:rsidRDefault="008660BA" w:rsidP="008660BA">
      <w:pPr>
        <w:spacing w:after="0" w:line="240" w:lineRule="auto"/>
        <w:rPr>
          <w:b/>
          <w:i/>
          <w:lang w:val="en-US"/>
        </w:rPr>
      </w:pPr>
      <w:r w:rsidRPr="008660BA">
        <w:rPr>
          <w:b/>
          <w:i/>
          <w:lang w:val="en-US"/>
        </w:rPr>
        <w:t xml:space="preserve">            &lt;version&gt;5.3&lt;/version&gt;</w:t>
      </w:r>
    </w:p>
    <w:p w14:paraId="537CD3BE" w14:textId="5BEF749B" w:rsidR="008660BA" w:rsidRPr="008660BA" w:rsidRDefault="008660BA" w:rsidP="008660BA">
      <w:pPr>
        <w:spacing w:after="0" w:line="240" w:lineRule="auto"/>
        <w:rPr>
          <w:b/>
          <w:i/>
          <w:lang w:val="en-US"/>
        </w:rPr>
      </w:pPr>
      <w:r w:rsidRPr="008660BA">
        <w:rPr>
          <w:b/>
          <w:i/>
          <w:lang w:val="en-US"/>
        </w:rPr>
        <w:t xml:space="preserve">                </w:t>
      </w:r>
    </w:p>
    <w:p w14:paraId="76D3F477" w14:textId="77777777" w:rsidR="008660BA" w:rsidRPr="008660BA" w:rsidRDefault="008660BA" w:rsidP="008660BA">
      <w:pPr>
        <w:spacing w:after="0" w:line="240" w:lineRule="auto"/>
        <w:rPr>
          <w:b/>
          <w:i/>
          <w:lang w:val="en-US"/>
        </w:rPr>
      </w:pPr>
      <w:r w:rsidRPr="008660BA">
        <w:rPr>
          <w:b/>
          <w:i/>
          <w:lang w:val="en-US"/>
        </w:rPr>
        <w:t xml:space="preserve">            &lt;</w:t>
      </w:r>
      <w:proofErr w:type="spellStart"/>
      <w:r w:rsidRPr="008660BA">
        <w:rPr>
          <w:b/>
          <w:i/>
          <w:lang w:val="en-US"/>
        </w:rPr>
        <w:t>groupId</w:t>
      </w:r>
      <w:proofErr w:type="spellEnd"/>
      <w:r w:rsidRPr="008660BA">
        <w:rPr>
          <w:b/>
          <w:i/>
          <w:lang w:val="en-US"/>
        </w:rPr>
        <w:t>&gt;</w:t>
      </w:r>
      <w:proofErr w:type="spellStart"/>
      <w:r w:rsidRPr="008660BA">
        <w:rPr>
          <w:b/>
          <w:i/>
          <w:lang w:val="en-US"/>
        </w:rPr>
        <w:t>org.hibernate</w:t>
      </w:r>
      <w:proofErr w:type="spellEnd"/>
      <w:r w:rsidRPr="008660BA">
        <w:rPr>
          <w:b/>
          <w:i/>
          <w:lang w:val="en-US"/>
        </w:rPr>
        <w:t>&lt;/</w:t>
      </w:r>
      <w:proofErr w:type="spellStart"/>
      <w:r w:rsidRPr="008660BA">
        <w:rPr>
          <w:b/>
          <w:i/>
          <w:lang w:val="en-US"/>
        </w:rPr>
        <w:t>groupId</w:t>
      </w:r>
      <w:proofErr w:type="spellEnd"/>
      <w:r w:rsidRPr="008660BA">
        <w:rPr>
          <w:b/>
          <w:i/>
          <w:lang w:val="en-US"/>
        </w:rPr>
        <w:t xml:space="preserve">&gt;            </w:t>
      </w:r>
    </w:p>
    <w:p w14:paraId="3C566E45" w14:textId="77777777" w:rsidR="008660BA" w:rsidRPr="008660BA" w:rsidRDefault="008660BA" w:rsidP="008660BA">
      <w:pPr>
        <w:spacing w:after="0" w:line="240" w:lineRule="auto"/>
        <w:rPr>
          <w:b/>
          <w:i/>
          <w:lang w:val="en-US"/>
        </w:rPr>
      </w:pPr>
      <w:r w:rsidRPr="008660BA">
        <w:rPr>
          <w:b/>
          <w:i/>
          <w:lang w:val="en-US"/>
        </w:rPr>
        <w:t xml:space="preserve">            &lt;version&gt;5.2.</w:t>
      </w:r>
      <w:proofErr w:type="gramStart"/>
      <w:r w:rsidRPr="008660BA">
        <w:rPr>
          <w:b/>
          <w:i/>
          <w:lang w:val="en-US"/>
        </w:rPr>
        <w:t>1.Final</w:t>
      </w:r>
      <w:proofErr w:type="gramEnd"/>
      <w:r w:rsidRPr="008660BA">
        <w:rPr>
          <w:b/>
          <w:i/>
          <w:lang w:val="en-US"/>
        </w:rPr>
        <w:t>&lt;/version&gt;</w:t>
      </w:r>
    </w:p>
    <w:p w14:paraId="5AD11C6A" w14:textId="77777777" w:rsidR="008660BA" w:rsidRPr="008660BA" w:rsidRDefault="008660BA" w:rsidP="008660BA">
      <w:pPr>
        <w:spacing w:after="0" w:line="240" w:lineRule="auto"/>
        <w:rPr>
          <w:b/>
          <w:i/>
          <w:lang w:val="en-US"/>
        </w:rPr>
      </w:pPr>
      <w:r w:rsidRPr="008660BA">
        <w:rPr>
          <w:b/>
          <w:i/>
          <w:lang w:val="en-US"/>
        </w:rPr>
        <w:t xml:space="preserve">        </w:t>
      </w:r>
    </w:p>
    <w:p w14:paraId="233BF610" w14:textId="77777777" w:rsidR="008660BA" w:rsidRPr="008660BA" w:rsidRDefault="008660BA" w:rsidP="008660BA">
      <w:pPr>
        <w:spacing w:after="0" w:line="240" w:lineRule="auto"/>
        <w:rPr>
          <w:b/>
          <w:i/>
          <w:lang w:val="en-US"/>
        </w:rPr>
      </w:pPr>
      <w:r w:rsidRPr="008660BA">
        <w:rPr>
          <w:b/>
          <w:i/>
          <w:lang w:val="en-US"/>
        </w:rPr>
        <w:t xml:space="preserve">            &lt;</w:t>
      </w:r>
      <w:proofErr w:type="spellStart"/>
      <w:r w:rsidRPr="008660BA">
        <w:rPr>
          <w:b/>
          <w:i/>
          <w:lang w:val="en-US"/>
        </w:rPr>
        <w:t>groupId</w:t>
      </w:r>
      <w:proofErr w:type="spellEnd"/>
      <w:r w:rsidRPr="008660BA">
        <w:rPr>
          <w:b/>
          <w:i/>
          <w:lang w:val="en-US"/>
        </w:rPr>
        <w:t>&gt;</w:t>
      </w:r>
      <w:proofErr w:type="spellStart"/>
      <w:r w:rsidRPr="008660BA">
        <w:rPr>
          <w:b/>
          <w:i/>
          <w:lang w:val="en-US"/>
        </w:rPr>
        <w:t>org.hibernate</w:t>
      </w:r>
      <w:proofErr w:type="spellEnd"/>
      <w:r w:rsidRPr="008660BA">
        <w:rPr>
          <w:b/>
          <w:i/>
          <w:lang w:val="en-US"/>
        </w:rPr>
        <w:t>&lt;/</w:t>
      </w:r>
      <w:proofErr w:type="spellStart"/>
      <w:r w:rsidRPr="008660BA">
        <w:rPr>
          <w:b/>
          <w:i/>
          <w:lang w:val="en-US"/>
        </w:rPr>
        <w:t>groupId</w:t>
      </w:r>
      <w:proofErr w:type="spellEnd"/>
      <w:r w:rsidRPr="008660BA">
        <w:rPr>
          <w:b/>
          <w:i/>
          <w:lang w:val="en-US"/>
        </w:rPr>
        <w:t xml:space="preserve">&gt;            </w:t>
      </w:r>
    </w:p>
    <w:p w14:paraId="4E5B7856" w14:textId="77777777" w:rsidR="008660BA" w:rsidRPr="008660BA" w:rsidRDefault="008660BA" w:rsidP="008660BA">
      <w:pPr>
        <w:spacing w:after="0" w:line="240" w:lineRule="auto"/>
        <w:rPr>
          <w:b/>
          <w:i/>
          <w:lang w:val="en-US"/>
        </w:rPr>
      </w:pPr>
      <w:r w:rsidRPr="008660BA">
        <w:rPr>
          <w:b/>
          <w:i/>
          <w:lang w:val="en-US"/>
        </w:rPr>
        <w:t xml:space="preserve">            &lt;version&gt;5.2.</w:t>
      </w:r>
      <w:proofErr w:type="gramStart"/>
      <w:r w:rsidRPr="008660BA">
        <w:rPr>
          <w:b/>
          <w:i/>
          <w:lang w:val="en-US"/>
        </w:rPr>
        <w:t>1.Final</w:t>
      </w:r>
      <w:proofErr w:type="gramEnd"/>
      <w:r w:rsidRPr="008660BA">
        <w:rPr>
          <w:b/>
          <w:i/>
          <w:lang w:val="en-US"/>
        </w:rPr>
        <w:t>&lt;/version&gt;</w:t>
      </w:r>
    </w:p>
    <w:p w14:paraId="262461BF" w14:textId="77777777" w:rsidR="008660BA" w:rsidRPr="008660BA" w:rsidRDefault="008660BA" w:rsidP="008660BA">
      <w:pPr>
        <w:spacing w:after="0" w:line="240" w:lineRule="auto"/>
        <w:rPr>
          <w:b/>
          <w:i/>
          <w:lang w:val="en-US"/>
        </w:rPr>
      </w:pPr>
      <w:r w:rsidRPr="008660BA">
        <w:rPr>
          <w:b/>
          <w:i/>
          <w:lang w:val="en-US"/>
        </w:rPr>
        <w:t xml:space="preserve">                </w:t>
      </w:r>
    </w:p>
    <w:p w14:paraId="5CC6A271" w14:textId="77777777" w:rsidR="008660BA" w:rsidRPr="008660BA" w:rsidRDefault="008660BA" w:rsidP="008660BA">
      <w:pPr>
        <w:spacing w:after="0" w:line="240" w:lineRule="auto"/>
        <w:rPr>
          <w:b/>
          <w:i/>
          <w:lang w:val="en-US"/>
        </w:rPr>
      </w:pPr>
      <w:r w:rsidRPr="008660BA">
        <w:rPr>
          <w:b/>
          <w:i/>
          <w:lang w:val="en-US"/>
        </w:rPr>
        <w:t xml:space="preserve">            &lt;</w:t>
      </w:r>
      <w:proofErr w:type="spellStart"/>
      <w:r w:rsidRPr="008660BA">
        <w:rPr>
          <w:b/>
          <w:i/>
          <w:lang w:val="en-US"/>
        </w:rPr>
        <w:t>groupId</w:t>
      </w:r>
      <w:proofErr w:type="spellEnd"/>
      <w:r w:rsidRPr="008660BA">
        <w:rPr>
          <w:b/>
          <w:i/>
          <w:lang w:val="en-US"/>
        </w:rPr>
        <w:t>&gt;</w:t>
      </w:r>
      <w:proofErr w:type="spellStart"/>
      <w:r w:rsidRPr="008660BA">
        <w:rPr>
          <w:b/>
          <w:i/>
          <w:lang w:val="en-US"/>
        </w:rPr>
        <w:t>org.hibernate</w:t>
      </w:r>
      <w:proofErr w:type="spellEnd"/>
      <w:r w:rsidRPr="008660BA">
        <w:rPr>
          <w:b/>
          <w:i/>
          <w:lang w:val="en-US"/>
        </w:rPr>
        <w:t>&lt;/</w:t>
      </w:r>
      <w:proofErr w:type="spellStart"/>
      <w:r w:rsidRPr="008660BA">
        <w:rPr>
          <w:b/>
          <w:i/>
          <w:lang w:val="en-US"/>
        </w:rPr>
        <w:t>groupId</w:t>
      </w:r>
      <w:proofErr w:type="spellEnd"/>
      <w:r w:rsidRPr="008660BA">
        <w:rPr>
          <w:b/>
          <w:i/>
          <w:lang w:val="en-US"/>
        </w:rPr>
        <w:t xml:space="preserve">&gt;            </w:t>
      </w:r>
    </w:p>
    <w:p w14:paraId="4B52C2E2" w14:textId="77777777" w:rsidR="008660BA" w:rsidRPr="008660BA" w:rsidRDefault="008660BA" w:rsidP="008660BA">
      <w:pPr>
        <w:spacing w:after="0" w:line="240" w:lineRule="auto"/>
        <w:rPr>
          <w:b/>
          <w:i/>
          <w:lang w:val="en-US"/>
        </w:rPr>
      </w:pPr>
      <w:r w:rsidRPr="008660BA">
        <w:rPr>
          <w:b/>
          <w:i/>
          <w:lang w:val="en-US"/>
        </w:rPr>
        <w:t xml:space="preserve">            &lt;version&gt;5.2.</w:t>
      </w:r>
      <w:proofErr w:type="gramStart"/>
      <w:r w:rsidRPr="008660BA">
        <w:rPr>
          <w:b/>
          <w:i/>
          <w:lang w:val="en-US"/>
        </w:rPr>
        <w:t>1.Final</w:t>
      </w:r>
      <w:proofErr w:type="gramEnd"/>
      <w:r w:rsidRPr="008660BA">
        <w:rPr>
          <w:b/>
          <w:i/>
          <w:lang w:val="en-US"/>
        </w:rPr>
        <w:t>&lt;/version&gt;</w:t>
      </w:r>
    </w:p>
    <w:p w14:paraId="410B3F47" w14:textId="77777777" w:rsidR="008660BA" w:rsidRPr="008660BA" w:rsidRDefault="008660BA" w:rsidP="008660BA">
      <w:pPr>
        <w:spacing w:after="0" w:line="240" w:lineRule="auto"/>
        <w:rPr>
          <w:b/>
          <w:i/>
          <w:lang w:val="en-US"/>
        </w:rPr>
      </w:pPr>
      <w:r w:rsidRPr="008660BA">
        <w:rPr>
          <w:b/>
          <w:i/>
          <w:lang w:val="en-US"/>
        </w:rPr>
        <w:t xml:space="preserve">                </w:t>
      </w:r>
    </w:p>
    <w:p w14:paraId="67876533" w14:textId="77777777" w:rsidR="008660BA" w:rsidRPr="008660BA" w:rsidRDefault="008660BA" w:rsidP="008660BA">
      <w:pPr>
        <w:spacing w:after="0" w:line="240" w:lineRule="auto"/>
        <w:rPr>
          <w:b/>
          <w:i/>
          <w:lang w:val="en-US"/>
        </w:rPr>
      </w:pPr>
      <w:r w:rsidRPr="008660BA">
        <w:rPr>
          <w:b/>
          <w:i/>
          <w:lang w:val="en-US"/>
        </w:rPr>
        <w:t xml:space="preserve">            &lt;</w:t>
      </w:r>
      <w:proofErr w:type="spellStart"/>
      <w:r w:rsidRPr="008660BA">
        <w:rPr>
          <w:b/>
          <w:i/>
          <w:lang w:val="en-US"/>
        </w:rPr>
        <w:t>groupId</w:t>
      </w:r>
      <w:proofErr w:type="spellEnd"/>
      <w:r w:rsidRPr="008660BA">
        <w:rPr>
          <w:b/>
          <w:i/>
          <w:lang w:val="en-US"/>
        </w:rPr>
        <w:t>&gt;</w:t>
      </w:r>
      <w:proofErr w:type="spellStart"/>
      <w:r w:rsidRPr="008660BA">
        <w:rPr>
          <w:b/>
          <w:i/>
          <w:lang w:val="en-US"/>
        </w:rPr>
        <w:t>mysql</w:t>
      </w:r>
      <w:proofErr w:type="spellEnd"/>
      <w:r w:rsidRPr="008660BA">
        <w:rPr>
          <w:b/>
          <w:i/>
          <w:lang w:val="en-US"/>
        </w:rPr>
        <w:t>&lt;/</w:t>
      </w:r>
      <w:proofErr w:type="spellStart"/>
      <w:r w:rsidRPr="008660BA">
        <w:rPr>
          <w:b/>
          <w:i/>
          <w:lang w:val="en-US"/>
        </w:rPr>
        <w:t>groupId</w:t>
      </w:r>
      <w:proofErr w:type="spellEnd"/>
      <w:r w:rsidRPr="008660BA">
        <w:rPr>
          <w:b/>
          <w:i/>
          <w:lang w:val="en-US"/>
        </w:rPr>
        <w:t xml:space="preserve">&gt;            </w:t>
      </w:r>
    </w:p>
    <w:p w14:paraId="504250A2" w14:textId="77777777" w:rsidR="008660BA" w:rsidRPr="008660BA" w:rsidRDefault="008660BA" w:rsidP="008660BA">
      <w:pPr>
        <w:spacing w:after="0" w:line="240" w:lineRule="auto"/>
        <w:rPr>
          <w:b/>
          <w:i/>
          <w:lang w:val="en-US"/>
        </w:rPr>
      </w:pPr>
      <w:r w:rsidRPr="008660BA">
        <w:rPr>
          <w:b/>
          <w:i/>
          <w:lang w:val="en-US"/>
        </w:rPr>
        <w:t xml:space="preserve">            &lt;version&gt;5.1.43&lt;/version&gt;</w:t>
      </w:r>
    </w:p>
    <w:p w14:paraId="1B1C4167" w14:textId="77777777" w:rsidR="008660BA" w:rsidRPr="008660BA" w:rsidRDefault="008660BA" w:rsidP="008660BA">
      <w:pPr>
        <w:spacing w:after="0" w:line="240" w:lineRule="auto"/>
        <w:rPr>
          <w:b/>
          <w:i/>
          <w:lang w:val="en-US"/>
        </w:rPr>
      </w:pPr>
      <w:r w:rsidRPr="008660BA">
        <w:rPr>
          <w:b/>
          <w:i/>
          <w:lang w:val="en-US"/>
        </w:rPr>
        <w:t xml:space="preserve">                </w:t>
      </w:r>
    </w:p>
    <w:p w14:paraId="2605CB23" w14:textId="77777777" w:rsidR="008660BA" w:rsidRPr="008660BA" w:rsidRDefault="008660BA" w:rsidP="008660BA">
      <w:pPr>
        <w:spacing w:after="0" w:line="240" w:lineRule="auto"/>
        <w:rPr>
          <w:b/>
          <w:i/>
          <w:lang w:val="en-US"/>
        </w:rPr>
      </w:pPr>
      <w:r w:rsidRPr="008660BA">
        <w:rPr>
          <w:b/>
          <w:i/>
          <w:lang w:val="en-US"/>
        </w:rPr>
        <w:t xml:space="preserve">            &lt;</w:t>
      </w:r>
      <w:proofErr w:type="spellStart"/>
      <w:r w:rsidRPr="008660BA">
        <w:rPr>
          <w:b/>
          <w:i/>
          <w:lang w:val="en-US"/>
        </w:rPr>
        <w:t>groupId</w:t>
      </w:r>
      <w:proofErr w:type="spellEnd"/>
      <w:r w:rsidRPr="008660BA">
        <w:rPr>
          <w:b/>
          <w:i/>
          <w:lang w:val="en-US"/>
        </w:rPr>
        <w:t>&gt;</w:t>
      </w:r>
      <w:proofErr w:type="spellStart"/>
      <w:r w:rsidRPr="008660BA">
        <w:rPr>
          <w:b/>
          <w:i/>
          <w:lang w:val="en-US"/>
        </w:rPr>
        <w:t>javax.servlet</w:t>
      </w:r>
      <w:proofErr w:type="spellEnd"/>
      <w:r w:rsidRPr="008660BA">
        <w:rPr>
          <w:b/>
          <w:i/>
          <w:lang w:val="en-US"/>
        </w:rPr>
        <w:t>&lt;/</w:t>
      </w:r>
      <w:proofErr w:type="spellStart"/>
      <w:r w:rsidRPr="008660BA">
        <w:rPr>
          <w:b/>
          <w:i/>
          <w:lang w:val="en-US"/>
        </w:rPr>
        <w:t>groupId</w:t>
      </w:r>
      <w:proofErr w:type="spellEnd"/>
      <w:r w:rsidRPr="008660BA">
        <w:rPr>
          <w:b/>
          <w:i/>
          <w:lang w:val="en-US"/>
        </w:rPr>
        <w:t xml:space="preserve">&gt;            </w:t>
      </w:r>
    </w:p>
    <w:p w14:paraId="474EB277" w14:textId="77777777" w:rsidR="008660BA" w:rsidRPr="008660BA" w:rsidRDefault="008660BA" w:rsidP="008660BA">
      <w:pPr>
        <w:spacing w:after="0" w:line="240" w:lineRule="auto"/>
        <w:rPr>
          <w:b/>
          <w:i/>
          <w:lang w:val="en-US"/>
        </w:rPr>
      </w:pPr>
      <w:r w:rsidRPr="008660BA">
        <w:rPr>
          <w:b/>
          <w:i/>
          <w:lang w:val="en-US"/>
        </w:rPr>
        <w:t xml:space="preserve">            &lt;version&gt;2.5&lt;/version&gt;</w:t>
      </w:r>
    </w:p>
    <w:p w14:paraId="31215446" w14:textId="77777777" w:rsidR="008660BA" w:rsidRPr="008660BA" w:rsidRDefault="008660BA" w:rsidP="008660BA">
      <w:pPr>
        <w:spacing w:after="0" w:line="240" w:lineRule="auto"/>
        <w:rPr>
          <w:b/>
          <w:i/>
          <w:lang w:val="en-US"/>
        </w:rPr>
      </w:pPr>
      <w:r w:rsidRPr="008660BA">
        <w:rPr>
          <w:b/>
          <w:i/>
          <w:lang w:val="en-US"/>
        </w:rPr>
        <w:t xml:space="preserve">            </w:t>
      </w:r>
    </w:p>
    <w:p w14:paraId="66AAE17C" w14:textId="77777777" w:rsidR="008660BA" w:rsidRPr="008660BA" w:rsidRDefault="008660BA" w:rsidP="008660BA">
      <w:pPr>
        <w:spacing w:after="0" w:line="240" w:lineRule="auto"/>
        <w:rPr>
          <w:b/>
          <w:i/>
          <w:lang w:val="en-US"/>
        </w:rPr>
      </w:pPr>
      <w:r w:rsidRPr="008660BA">
        <w:rPr>
          <w:b/>
          <w:i/>
          <w:lang w:val="en-US"/>
        </w:rPr>
        <w:t xml:space="preserve">            &lt;</w:t>
      </w:r>
      <w:proofErr w:type="spellStart"/>
      <w:r w:rsidRPr="008660BA">
        <w:rPr>
          <w:b/>
          <w:i/>
          <w:lang w:val="en-US"/>
        </w:rPr>
        <w:t>groupId</w:t>
      </w:r>
      <w:proofErr w:type="spellEnd"/>
      <w:r w:rsidRPr="008660BA">
        <w:rPr>
          <w:b/>
          <w:i/>
          <w:lang w:val="en-US"/>
        </w:rPr>
        <w:t>&gt;javax.servlet.jsp&lt;/</w:t>
      </w:r>
      <w:proofErr w:type="spellStart"/>
      <w:r w:rsidRPr="008660BA">
        <w:rPr>
          <w:b/>
          <w:i/>
          <w:lang w:val="en-US"/>
        </w:rPr>
        <w:t>groupId</w:t>
      </w:r>
      <w:proofErr w:type="spellEnd"/>
      <w:r w:rsidRPr="008660BA">
        <w:rPr>
          <w:b/>
          <w:i/>
          <w:lang w:val="en-US"/>
        </w:rPr>
        <w:t xml:space="preserve">&gt;            </w:t>
      </w:r>
    </w:p>
    <w:p w14:paraId="44994D01" w14:textId="77777777" w:rsidR="008660BA" w:rsidRPr="008660BA" w:rsidRDefault="008660BA" w:rsidP="008660BA">
      <w:pPr>
        <w:spacing w:after="0" w:line="240" w:lineRule="auto"/>
        <w:rPr>
          <w:b/>
          <w:i/>
          <w:lang w:val="en-US"/>
        </w:rPr>
      </w:pPr>
      <w:r w:rsidRPr="008660BA">
        <w:rPr>
          <w:b/>
          <w:i/>
          <w:lang w:val="en-US"/>
        </w:rPr>
        <w:t xml:space="preserve">            &lt;version&gt;2.1&lt;/version&gt;</w:t>
      </w:r>
    </w:p>
    <w:p w14:paraId="482BFBF9" w14:textId="77777777" w:rsidR="008660BA" w:rsidRPr="008660BA" w:rsidRDefault="008660BA" w:rsidP="008660BA">
      <w:pPr>
        <w:spacing w:after="0" w:line="240" w:lineRule="auto"/>
        <w:rPr>
          <w:b/>
          <w:i/>
          <w:lang w:val="en-US"/>
        </w:rPr>
      </w:pPr>
      <w:r w:rsidRPr="008660BA">
        <w:rPr>
          <w:b/>
          <w:i/>
          <w:lang w:val="en-US"/>
        </w:rPr>
        <w:t xml:space="preserve">                   </w:t>
      </w:r>
    </w:p>
    <w:p w14:paraId="5A6E6CC7" w14:textId="77777777" w:rsidR="008660BA" w:rsidRPr="008660BA" w:rsidRDefault="008660BA" w:rsidP="008660BA">
      <w:pPr>
        <w:spacing w:after="0" w:line="240" w:lineRule="auto"/>
        <w:rPr>
          <w:b/>
          <w:i/>
          <w:lang w:val="en-US"/>
        </w:rPr>
      </w:pPr>
      <w:r w:rsidRPr="008660BA">
        <w:rPr>
          <w:b/>
          <w:i/>
          <w:lang w:val="en-US"/>
        </w:rPr>
        <w:t xml:space="preserve">            &lt;</w:t>
      </w:r>
      <w:proofErr w:type="spellStart"/>
      <w:r w:rsidRPr="008660BA">
        <w:rPr>
          <w:b/>
          <w:i/>
          <w:lang w:val="en-US"/>
        </w:rPr>
        <w:t>groupId</w:t>
      </w:r>
      <w:proofErr w:type="spellEnd"/>
      <w:r w:rsidRPr="008660BA">
        <w:rPr>
          <w:b/>
          <w:i/>
          <w:lang w:val="en-US"/>
        </w:rPr>
        <w:t>&gt;</w:t>
      </w:r>
      <w:proofErr w:type="spellStart"/>
      <w:r w:rsidRPr="008660BA">
        <w:rPr>
          <w:b/>
          <w:i/>
          <w:lang w:val="en-US"/>
        </w:rPr>
        <w:t>com.sun.faces</w:t>
      </w:r>
      <w:proofErr w:type="spellEnd"/>
      <w:r w:rsidRPr="008660BA">
        <w:rPr>
          <w:b/>
          <w:i/>
          <w:lang w:val="en-US"/>
        </w:rPr>
        <w:t>&lt;/</w:t>
      </w:r>
      <w:proofErr w:type="spellStart"/>
      <w:r w:rsidRPr="008660BA">
        <w:rPr>
          <w:b/>
          <w:i/>
          <w:lang w:val="en-US"/>
        </w:rPr>
        <w:t>groupId</w:t>
      </w:r>
      <w:proofErr w:type="spellEnd"/>
      <w:r w:rsidRPr="008660BA">
        <w:rPr>
          <w:b/>
          <w:i/>
          <w:lang w:val="en-US"/>
        </w:rPr>
        <w:t xml:space="preserve">&gt;            </w:t>
      </w:r>
    </w:p>
    <w:p w14:paraId="594FE8A8" w14:textId="77777777" w:rsidR="008660BA" w:rsidRPr="008660BA" w:rsidRDefault="008660BA" w:rsidP="008660BA">
      <w:pPr>
        <w:spacing w:after="0" w:line="240" w:lineRule="auto"/>
        <w:rPr>
          <w:b/>
          <w:i/>
          <w:lang w:val="en-US"/>
        </w:rPr>
      </w:pPr>
      <w:r w:rsidRPr="008660BA">
        <w:rPr>
          <w:b/>
          <w:i/>
          <w:lang w:val="en-US"/>
        </w:rPr>
        <w:t xml:space="preserve">            &lt;version&gt;2.2.14&lt;/version&gt;        </w:t>
      </w:r>
    </w:p>
    <w:p w14:paraId="699D511E" w14:textId="77777777" w:rsidR="008660BA" w:rsidRPr="008660BA" w:rsidRDefault="008660BA" w:rsidP="008660BA">
      <w:pPr>
        <w:spacing w:after="0" w:line="240" w:lineRule="auto"/>
        <w:rPr>
          <w:b/>
          <w:i/>
          <w:lang w:val="en-US"/>
        </w:rPr>
      </w:pPr>
      <w:r w:rsidRPr="008660BA">
        <w:rPr>
          <w:b/>
          <w:i/>
          <w:lang w:val="en-US"/>
        </w:rPr>
        <w:t xml:space="preserve">        </w:t>
      </w:r>
    </w:p>
    <w:p w14:paraId="533DCECE" w14:textId="77777777" w:rsidR="008660BA" w:rsidRPr="008660BA" w:rsidRDefault="008660BA" w:rsidP="008660BA">
      <w:pPr>
        <w:spacing w:after="0" w:line="240" w:lineRule="auto"/>
        <w:rPr>
          <w:b/>
          <w:i/>
          <w:lang w:val="en-US"/>
        </w:rPr>
      </w:pPr>
      <w:r w:rsidRPr="008660BA">
        <w:rPr>
          <w:b/>
          <w:i/>
          <w:lang w:val="en-US"/>
        </w:rPr>
        <w:t xml:space="preserve">            &lt;</w:t>
      </w:r>
      <w:proofErr w:type="spellStart"/>
      <w:r w:rsidRPr="008660BA">
        <w:rPr>
          <w:b/>
          <w:i/>
          <w:lang w:val="en-US"/>
        </w:rPr>
        <w:t>groupId</w:t>
      </w:r>
      <w:proofErr w:type="spellEnd"/>
      <w:r w:rsidRPr="008660BA">
        <w:rPr>
          <w:b/>
          <w:i/>
          <w:lang w:val="en-US"/>
        </w:rPr>
        <w:t>&gt;</w:t>
      </w:r>
      <w:proofErr w:type="spellStart"/>
      <w:r w:rsidRPr="008660BA">
        <w:rPr>
          <w:b/>
          <w:i/>
          <w:lang w:val="en-US"/>
        </w:rPr>
        <w:t>com.sun.faces</w:t>
      </w:r>
      <w:proofErr w:type="spellEnd"/>
      <w:r w:rsidRPr="008660BA">
        <w:rPr>
          <w:b/>
          <w:i/>
          <w:lang w:val="en-US"/>
        </w:rPr>
        <w:t>&lt;/</w:t>
      </w:r>
      <w:proofErr w:type="spellStart"/>
      <w:r w:rsidRPr="008660BA">
        <w:rPr>
          <w:b/>
          <w:i/>
          <w:lang w:val="en-US"/>
        </w:rPr>
        <w:t>groupId</w:t>
      </w:r>
      <w:proofErr w:type="spellEnd"/>
      <w:r w:rsidRPr="008660BA">
        <w:rPr>
          <w:b/>
          <w:i/>
          <w:lang w:val="en-US"/>
        </w:rPr>
        <w:t xml:space="preserve">&gt;            </w:t>
      </w:r>
    </w:p>
    <w:p w14:paraId="053385B0" w14:textId="77777777" w:rsidR="008660BA" w:rsidRPr="008660BA" w:rsidRDefault="008660BA" w:rsidP="008660BA">
      <w:pPr>
        <w:spacing w:after="0" w:line="240" w:lineRule="auto"/>
        <w:rPr>
          <w:b/>
          <w:i/>
          <w:lang w:val="en-US"/>
        </w:rPr>
      </w:pPr>
      <w:r w:rsidRPr="008660BA">
        <w:rPr>
          <w:b/>
          <w:i/>
          <w:lang w:val="en-US"/>
        </w:rPr>
        <w:t xml:space="preserve">            &lt;version&gt;2.2.14&lt;/version&gt;                </w:t>
      </w:r>
    </w:p>
    <w:p w14:paraId="249C640A" w14:textId="77777777" w:rsidR="008660BA" w:rsidRPr="008660BA" w:rsidRDefault="008660BA" w:rsidP="008660BA">
      <w:pPr>
        <w:spacing w:after="0" w:line="240" w:lineRule="auto"/>
        <w:rPr>
          <w:b/>
          <w:i/>
          <w:lang w:val="en-US"/>
        </w:rPr>
      </w:pPr>
      <w:r w:rsidRPr="008660BA">
        <w:rPr>
          <w:b/>
          <w:i/>
          <w:lang w:val="en-US"/>
        </w:rPr>
        <w:t xml:space="preserve">        </w:t>
      </w:r>
    </w:p>
    <w:p w14:paraId="1EB6A8D4" w14:textId="77777777" w:rsidR="008660BA" w:rsidRPr="008660BA" w:rsidRDefault="008660BA" w:rsidP="008660BA">
      <w:pPr>
        <w:spacing w:after="0" w:line="240" w:lineRule="auto"/>
        <w:rPr>
          <w:b/>
          <w:i/>
          <w:lang w:val="en-US"/>
        </w:rPr>
      </w:pPr>
      <w:r w:rsidRPr="008660BA">
        <w:rPr>
          <w:b/>
          <w:i/>
          <w:lang w:val="en-US"/>
        </w:rPr>
        <w:t xml:space="preserve">            &lt;</w:t>
      </w:r>
      <w:proofErr w:type="spellStart"/>
      <w:r w:rsidRPr="008660BA">
        <w:rPr>
          <w:b/>
          <w:i/>
          <w:lang w:val="en-US"/>
        </w:rPr>
        <w:t>groupId</w:t>
      </w:r>
      <w:proofErr w:type="spellEnd"/>
      <w:r w:rsidRPr="008660BA">
        <w:rPr>
          <w:b/>
          <w:i/>
          <w:lang w:val="en-US"/>
        </w:rPr>
        <w:t>&gt;</w:t>
      </w:r>
      <w:proofErr w:type="spellStart"/>
      <w:r w:rsidRPr="008660BA">
        <w:rPr>
          <w:b/>
          <w:i/>
          <w:lang w:val="en-US"/>
        </w:rPr>
        <w:t>javax.faces</w:t>
      </w:r>
      <w:proofErr w:type="spellEnd"/>
      <w:r w:rsidRPr="008660BA">
        <w:rPr>
          <w:b/>
          <w:i/>
          <w:lang w:val="en-US"/>
        </w:rPr>
        <w:t>&lt;/</w:t>
      </w:r>
      <w:proofErr w:type="spellStart"/>
      <w:r w:rsidRPr="008660BA">
        <w:rPr>
          <w:b/>
          <w:i/>
          <w:lang w:val="en-US"/>
        </w:rPr>
        <w:t>groupId</w:t>
      </w:r>
      <w:proofErr w:type="spellEnd"/>
      <w:r w:rsidRPr="008660BA">
        <w:rPr>
          <w:b/>
          <w:i/>
          <w:lang w:val="en-US"/>
        </w:rPr>
        <w:t xml:space="preserve">&gt;            </w:t>
      </w:r>
    </w:p>
    <w:p w14:paraId="3F2013F8" w14:textId="607794A5" w:rsidR="002D77C6" w:rsidRDefault="008660BA" w:rsidP="008660BA">
      <w:pPr>
        <w:spacing w:after="0" w:line="240" w:lineRule="auto"/>
        <w:rPr>
          <w:b/>
          <w:i/>
        </w:rPr>
      </w:pPr>
      <w:r w:rsidRPr="008660BA">
        <w:rPr>
          <w:b/>
          <w:i/>
          <w:lang w:val="en-US"/>
        </w:rPr>
        <w:t xml:space="preserve">            </w:t>
      </w:r>
      <w:r w:rsidRPr="008660BA">
        <w:rPr>
          <w:b/>
          <w:i/>
        </w:rPr>
        <w:t>&lt;</w:t>
      </w:r>
      <w:proofErr w:type="spellStart"/>
      <w:r w:rsidRPr="008660BA">
        <w:rPr>
          <w:b/>
          <w:i/>
        </w:rPr>
        <w:t>version</w:t>
      </w:r>
      <w:proofErr w:type="spellEnd"/>
      <w:r w:rsidRPr="008660BA">
        <w:rPr>
          <w:b/>
          <w:i/>
        </w:rPr>
        <w:t>&gt;2.0&lt;/</w:t>
      </w:r>
      <w:proofErr w:type="spellStart"/>
      <w:r w:rsidRPr="008660BA">
        <w:rPr>
          <w:b/>
          <w:i/>
        </w:rPr>
        <w:t>version</w:t>
      </w:r>
      <w:proofErr w:type="spellEnd"/>
      <w:r w:rsidRPr="008660BA">
        <w:rPr>
          <w:b/>
          <w:i/>
        </w:rPr>
        <w:t>&gt;</w:t>
      </w:r>
    </w:p>
    <w:p w14:paraId="2F811BDB" w14:textId="77777777" w:rsidR="008660BA" w:rsidRDefault="008660BA" w:rsidP="008660BA">
      <w:pPr>
        <w:spacing w:after="0" w:line="240" w:lineRule="auto"/>
        <w:rPr>
          <w:b/>
          <w:i/>
        </w:rPr>
      </w:pPr>
    </w:p>
    <w:p w14:paraId="0716698B" w14:textId="28900E9B" w:rsidR="008660BA" w:rsidRDefault="008660BA" w:rsidP="008660BA">
      <w:pPr>
        <w:spacing w:after="0" w:line="240" w:lineRule="auto"/>
      </w:pPr>
      <w:r>
        <w:t xml:space="preserve">Generar los archivos básicos de configuración en </w:t>
      </w:r>
      <w:proofErr w:type="spellStart"/>
      <w:r>
        <w:t>Hibernate</w:t>
      </w:r>
      <w:proofErr w:type="spellEnd"/>
      <w:r>
        <w:t>:</w:t>
      </w:r>
    </w:p>
    <w:p w14:paraId="20E219CF" w14:textId="04764D63" w:rsidR="009F5E9D" w:rsidRDefault="008A0241" w:rsidP="008660BA">
      <w:pPr>
        <w:spacing w:after="0" w:line="240" w:lineRule="auto"/>
      </w:pPr>
      <w:r w:rsidRPr="008A0241">
        <w:rPr>
          <w:noProof/>
          <w:lang w:val="es-ES_tradnl" w:eastAsia="es-ES_tradnl"/>
        </w:rPr>
        <w:drawing>
          <wp:inline distT="0" distB="0" distL="0" distR="0" wp14:anchorId="261BB86F" wp14:editId="7406F13B">
            <wp:extent cx="6189345" cy="2853690"/>
            <wp:effectExtent l="0" t="0" r="825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7B8C" w14:textId="77777777" w:rsidR="008A0241" w:rsidRDefault="008A0241" w:rsidP="009F5E9D"/>
    <w:p w14:paraId="4AFFDE01" w14:textId="66B59017" w:rsidR="009F5E9D" w:rsidRDefault="009F5E9D" w:rsidP="009F5E9D">
      <w:r>
        <w:lastRenderedPageBreak/>
        <w:t>Dentro del archivo de configuración agregaremos lo siguiente:</w:t>
      </w:r>
    </w:p>
    <w:p w14:paraId="1199CAD2" w14:textId="634B2944" w:rsidR="009F5E9D" w:rsidRDefault="009F5E9D" w:rsidP="009F5E9D">
      <w:r>
        <w:t>Este archivo contiene la configuración para entablar la conexión con la base de datos y los mapeos de las clases Java que representan las tablas en BD.</w:t>
      </w:r>
    </w:p>
    <w:p w14:paraId="4ED89AC0" w14:textId="5C4D484C" w:rsidR="009F5E9D" w:rsidRDefault="009F5E9D" w:rsidP="009F5E9D">
      <w:r w:rsidRPr="009F5E9D">
        <w:rPr>
          <w:noProof/>
          <w:lang w:val="es-ES_tradnl" w:eastAsia="es-ES_tradnl"/>
        </w:rPr>
        <w:drawing>
          <wp:inline distT="0" distB="0" distL="0" distR="0" wp14:anchorId="1BDB68BF" wp14:editId="77C86AD1">
            <wp:extent cx="6189345" cy="3963035"/>
            <wp:effectExtent l="0" t="0" r="825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D45A" w14:textId="46490B03" w:rsidR="009F5E9D" w:rsidRDefault="009F5E9D" w:rsidP="009F5E9D">
      <w:r>
        <w:t xml:space="preserve">Posteriormente escribiremos la clase Java para </w:t>
      </w:r>
      <w:proofErr w:type="spellStart"/>
      <w:r>
        <w:t>HibernateUtil</w:t>
      </w:r>
      <w:proofErr w:type="spellEnd"/>
      <w:r>
        <w:t>:</w:t>
      </w:r>
    </w:p>
    <w:p w14:paraId="557AF1A4" w14:textId="7E963804" w:rsidR="009F5E9D" w:rsidRDefault="009F5E9D" w:rsidP="009F5E9D">
      <w:r>
        <w:t xml:space="preserve">Recordar que es necesario escribir un archivo </w:t>
      </w:r>
      <w:proofErr w:type="spellStart"/>
      <w:r>
        <w:t>Util</w:t>
      </w:r>
      <w:proofErr w:type="spellEnd"/>
      <w:r>
        <w:t xml:space="preserve"> para utilizar el </w:t>
      </w:r>
      <w:proofErr w:type="spellStart"/>
      <w:r>
        <w:t>SessionFactory</w:t>
      </w:r>
      <w:proofErr w:type="spellEnd"/>
      <w:r>
        <w:t xml:space="preserve"> de </w:t>
      </w:r>
      <w:proofErr w:type="spellStart"/>
      <w:r>
        <w:t>Hibernate</w:t>
      </w:r>
      <w:proofErr w:type="spellEnd"/>
      <w:r>
        <w:t xml:space="preserve">. Sin este archivo no podemos realizar prácticamente nada con </w:t>
      </w:r>
      <w:proofErr w:type="spellStart"/>
      <w:r>
        <w:t>Hibernate</w:t>
      </w:r>
      <w:proofErr w:type="spellEnd"/>
      <w:r>
        <w:t>.</w:t>
      </w:r>
    </w:p>
    <w:p w14:paraId="4A0BEB27" w14:textId="736C808D" w:rsidR="009F5E9D" w:rsidRDefault="009F5E9D" w:rsidP="009F5E9D">
      <w:r w:rsidRPr="009F5E9D">
        <w:rPr>
          <w:noProof/>
          <w:lang w:val="es-ES_tradnl" w:eastAsia="es-ES_tradnl"/>
        </w:rPr>
        <w:drawing>
          <wp:inline distT="0" distB="0" distL="0" distR="0" wp14:anchorId="248CA77F" wp14:editId="411B1893">
            <wp:extent cx="6189345" cy="2054860"/>
            <wp:effectExtent l="0" t="0" r="8255" b="254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9E56" w14:textId="77777777" w:rsidR="009F5E9D" w:rsidRDefault="009F5E9D" w:rsidP="009F5E9D"/>
    <w:p w14:paraId="7AC2D043" w14:textId="291FE9E1" w:rsidR="009F5E9D" w:rsidRDefault="009F5E9D" w:rsidP="009F5E9D">
      <w:r>
        <w:lastRenderedPageBreak/>
        <w:t>Dentro del archivo escribir lo siguiente:</w:t>
      </w:r>
    </w:p>
    <w:p w14:paraId="43C9A085" w14:textId="704E1F57" w:rsidR="009F5E9D" w:rsidRDefault="009F5E9D" w:rsidP="009F5E9D">
      <w:r w:rsidRPr="009F5E9D">
        <w:rPr>
          <w:noProof/>
          <w:lang w:val="es-ES_tradnl" w:eastAsia="es-ES_tradnl"/>
        </w:rPr>
        <w:drawing>
          <wp:inline distT="0" distB="0" distL="0" distR="0" wp14:anchorId="001551C2" wp14:editId="67CE4BB6">
            <wp:extent cx="6189345" cy="3246755"/>
            <wp:effectExtent l="0" t="0" r="8255" b="444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73EF" w14:textId="77777777" w:rsidR="009F5E9D" w:rsidRDefault="009F5E9D" w:rsidP="009F5E9D"/>
    <w:p w14:paraId="1EBC95C0" w14:textId="1AC23573" w:rsidR="009F5E9D" w:rsidRDefault="00EC457A" w:rsidP="009F5E9D">
      <w:r>
        <w:t>Ahora es tiempo de construir la arquitectura de nuestro proyecto:</w:t>
      </w:r>
    </w:p>
    <w:p w14:paraId="19422CED" w14:textId="4CDFEA8A" w:rsidR="00EC457A" w:rsidRDefault="00EC457A" w:rsidP="009F5E9D">
      <w:r>
        <w:t>Para ello necesitamos crear los siguientes paquetes:</w:t>
      </w:r>
    </w:p>
    <w:p w14:paraId="56EFE98F" w14:textId="18B37D99" w:rsidR="00DB2AA8" w:rsidRDefault="00775872" w:rsidP="00775872">
      <w:pPr>
        <w:jc w:val="center"/>
      </w:pPr>
      <w:r w:rsidRPr="00775872">
        <w:drawing>
          <wp:inline distT="0" distB="0" distL="0" distR="0" wp14:anchorId="3E0B1F58" wp14:editId="4BBE4A56">
            <wp:extent cx="3365500" cy="1816100"/>
            <wp:effectExtent l="0" t="0" r="12700" b="127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114B" w14:textId="77777777" w:rsidR="00DB2AA8" w:rsidRPr="00DB2AA8" w:rsidRDefault="00DB2AA8" w:rsidP="00DB2AA8"/>
    <w:p w14:paraId="38E61778" w14:textId="5FC94F2C" w:rsidR="00DB2AA8" w:rsidRDefault="00DB2AA8" w:rsidP="00DB2AA8"/>
    <w:p w14:paraId="48EF3E86" w14:textId="77777777" w:rsidR="00EC457A" w:rsidRDefault="00EC457A" w:rsidP="00DB2AA8"/>
    <w:p w14:paraId="1D3E77F8" w14:textId="77777777" w:rsidR="00DB2AA8" w:rsidRDefault="00DB2AA8" w:rsidP="00DB2AA8"/>
    <w:p w14:paraId="008D1E0B" w14:textId="77777777" w:rsidR="00DB2AA8" w:rsidRDefault="00DB2AA8" w:rsidP="00DB2AA8"/>
    <w:p w14:paraId="43DFEC2C" w14:textId="75A74792" w:rsidR="00DB2AA8" w:rsidRPr="009B10BC" w:rsidRDefault="00DB2AA8" w:rsidP="00DB2AA8">
      <w:pPr>
        <w:rPr>
          <w:b/>
          <w:sz w:val="32"/>
        </w:rPr>
      </w:pPr>
      <w:r>
        <w:rPr>
          <w:b/>
          <w:sz w:val="32"/>
        </w:rPr>
        <w:lastRenderedPageBreak/>
        <w:t>Secci</w:t>
      </w:r>
      <w:r>
        <w:rPr>
          <w:rFonts w:ascii="Helvetica" w:eastAsia="Helvetica" w:hAnsi="Helvetica" w:cs="Helvetica"/>
          <w:b/>
          <w:sz w:val="32"/>
        </w:rPr>
        <w:t>ó</w:t>
      </w:r>
      <w:r>
        <w:rPr>
          <w:b/>
          <w:sz w:val="32"/>
        </w:rPr>
        <w:t>n II</w:t>
      </w:r>
      <w:r>
        <w:rPr>
          <w:b/>
          <w:sz w:val="32"/>
        </w:rPr>
        <w:t>I</w:t>
      </w:r>
    </w:p>
    <w:p w14:paraId="00742A62" w14:textId="7A4FF82A" w:rsidR="00DB2AA8" w:rsidRDefault="00DB2AA8" w:rsidP="00DB2AA8">
      <w:pPr>
        <w:pStyle w:val="Ttulo2"/>
      </w:pPr>
      <w:r>
        <w:t>Creaci</w:t>
      </w:r>
      <w:r>
        <w:rPr>
          <w:rFonts w:ascii="Helvetica" w:eastAsia="Helvetica" w:hAnsi="Helvetica" w:cs="Helvetica"/>
        </w:rPr>
        <w:t>ó</w:t>
      </w:r>
      <w:r>
        <w:t>n del modelo</w:t>
      </w:r>
      <w:r>
        <w:t>.</w:t>
      </w:r>
    </w:p>
    <w:p w14:paraId="038A8F47" w14:textId="70E5B531" w:rsidR="00DB2AA8" w:rsidRDefault="00EE17E6" w:rsidP="00DB2AA8">
      <w:r>
        <w:t>Construiremos el modelo de nuestra aplicación por medio de los patrones de diseño DTO y DAO utilizando los paquetes antes creados.</w:t>
      </w:r>
    </w:p>
    <w:p w14:paraId="1A9C1531" w14:textId="7786DE7C" w:rsidR="00EE17E6" w:rsidRDefault="00EE17E6" w:rsidP="00EE17E6">
      <w:pPr>
        <w:pStyle w:val="Prrafodelista"/>
        <w:numPr>
          <w:ilvl w:val="0"/>
          <w:numId w:val="30"/>
        </w:numPr>
      </w:pPr>
      <w:r>
        <w:t xml:space="preserve">Construir la clase </w:t>
      </w:r>
      <w:proofErr w:type="gramStart"/>
      <w:r>
        <w:t>DTO  correspondiente</w:t>
      </w:r>
      <w:proofErr w:type="gramEnd"/>
      <w:r>
        <w:t xml:space="preserve"> a la tabla Persona de la BD.</w:t>
      </w:r>
    </w:p>
    <w:p w14:paraId="29B74961" w14:textId="199E1115" w:rsidR="00EE17E6" w:rsidRDefault="0058212E" w:rsidP="00EE17E6">
      <w:pPr>
        <w:pStyle w:val="Prrafodelista"/>
      </w:pPr>
      <w:r w:rsidRPr="0058212E">
        <w:drawing>
          <wp:inline distT="0" distB="0" distL="0" distR="0" wp14:anchorId="60021204" wp14:editId="1366CB0D">
            <wp:extent cx="5537835" cy="194196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1062" cy="194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4145" w14:textId="5CA23765" w:rsidR="00DB2AA8" w:rsidRDefault="000C522F" w:rsidP="00DB2AA8">
      <w:r>
        <w:tab/>
        <w:t xml:space="preserve">No olvide utilizar las anotaciones de </w:t>
      </w:r>
      <w:proofErr w:type="spellStart"/>
      <w:r>
        <w:t>Hibernate</w:t>
      </w:r>
      <w:proofErr w:type="spellEnd"/>
      <w:r>
        <w:t xml:space="preserve"> para realizar los </w:t>
      </w:r>
      <w:proofErr w:type="gramStart"/>
      <w:r>
        <w:t>mapeos  objeto</w:t>
      </w:r>
      <w:proofErr w:type="gramEnd"/>
      <w:r>
        <w:t xml:space="preserve"> – relacional </w:t>
      </w:r>
    </w:p>
    <w:p w14:paraId="56340CA9" w14:textId="457FF715" w:rsidR="000C522F" w:rsidRDefault="000C522F" w:rsidP="000C522F">
      <w:r w:rsidRPr="000C522F">
        <w:drawing>
          <wp:anchor distT="0" distB="0" distL="114300" distR="114300" simplePos="0" relativeHeight="251659264" behindDoc="0" locked="0" layoutInCell="1" allowOverlap="1" wp14:anchorId="42AF4C56" wp14:editId="5F1DF6B6">
            <wp:simplePos x="0" y="0"/>
            <wp:positionH relativeFrom="column">
              <wp:posOffset>1206500</wp:posOffset>
            </wp:positionH>
            <wp:positionV relativeFrom="paragraph">
              <wp:align>top</wp:align>
            </wp:positionV>
            <wp:extent cx="3873535" cy="3545840"/>
            <wp:effectExtent l="0" t="0" r="12700" b="1016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3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08449" w14:textId="77777777" w:rsidR="000C522F" w:rsidRPr="000C522F" w:rsidRDefault="000C522F" w:rsidP="000C522F"/>
    <w:p w14:paraId="2E5C0BB7" w14:textId="77777777" w:rsidR="000C522F" w:rsidRPr="000C522F" w:rsidRDefault="000C522F" w:rsidP="000C522F"/>
    <w:p w14:paraId="02570E68" w14:textId="77777777" w:rsidR="000C522F" w:rsidRPr="000C522F" w:rsidRDefault="000C522F" w:rsidP="000C522F"/>
    <w:p w14:paraId="3295F32A" w14:textId="77777777" w:rsidR="000C522F" w:rsidRPr="000C522F" w:rsidRDefault="000C522F" w:rsidP="000C522F"/>
    <w:p w14:paraId="7F66E69E" w14:textId="77777777" w:rsidR="000C522F" w:rsidRPr="000C522F" w:rsidRDefault="000C522F" w:rsidP="000C522F"/>
    <w:p w14:paraId="7FB5379B" w14:textId="77777777" w:rsidR="000C522F" w:rsidRPr="000C522F" w:rsidRDefault="000C522F" w:rsidP="000C522F"/>
    <w:p w14:paraId="70C888C0" w14:textId="77777777" w:rsidR="000C522F" w:rsidRPr="000C522F" w:rsidRDefault="000C522F" w:rsidP="000C522F"/>
    <w:p w14:paraId="3B2C815B" w14:textId="77777777" w:rsidR="000C522F" w:rsidRPr="000C522F" w:rsidRDefault="000C522F" w:rsidP="000C522F"/>
    <w:p w14:paraId="5936C4BB" w14:textId="356B533B" w:rsidR="000C522F" w:rsidRDefault="000C522F" w:rsidP="000C522F"/>
    <w:p w14:paraId="7AA198F3" w14:textId="77777777" w:rsidR="000C522F" w:rsidRDefault="000C522F" w:rsidP="000C522F"/>
    <w:p w14:paraId="429C2031" w14:textId="539477D1" w:rsidR="000C522F" w:rsidRDefault="000C522F" w:rsidP="000C522F">
      <w:r>
        <w:lastRenderedPageBreak/>
        <w:t xml:space="preserve">Esta imagen muestra únicamente el constructor vacío. Se deberá complementar con constructor con todos los parámetros, metodos set, </w:t>
      </w:r>
      <w:proofErr w:type="spellStart"/>
      <w:r>
        <w:t>get</w:t>
      </w:r>
      <w:proofErr w:type="spellEnd"/>
      <w:r>
        <w:t xml:space="preserve"> y por ultimo con el método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).</w:t>
      </w:r>
    </w:p>
    <w:p w14:paraId="01C56F76" w14:textId="77777777" w:rsidR="000C522F" w:rsidRDefault="000C522F" w:rsidP="000C522F"/>
    <w:p w14:paraId="0E51AFE0" w14:textId="1A47B823" w:rsidR="000C522F" w:rsidRDefault="008F350D" w:rsidP="008F350D">
      <w:pPr>
        <w:pStyle w:val="Prrafodelista"/>
        <w:numPr>
          <w:ilvl w:val="0"/>
          <w:numId w:val="30"/>
        </w:numPr>
      </w:pPr>
      <w:r>
        <w:t>Construcciones de las interfaces donde se definen reglas de implementación:</w:t>
      </w:r>
    </w:p>
    <w:p w14:paraId="283BD42E" w14:textId="1989485A" w:rsidR="008F350D" w:rsidRDefault="008F350D" w:rsidP="008F350D">
      <w:pPr>
        <w:pStyle w:val="Prrafodelista"/>
      </w:pPr>
      <w:r w:rsidRPr="008F350D">
        <w:drawing>
          <wp:inline distT="0" distB="0" distL="0" distR="0" wp14:anchorId="42A959F8" wp14:editId="09A60F5A">
            <wp:extent cx="6189345" cy="2031365"/>
            <wp:effectExtent l="0" t="0" r="825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DA2A" w14:textId="77777777" w:rsidR="008F350D" w:rsidRDefault="008F350D" w:rsidP="008F350D">
      <w:pPr>
        <w:ind w:firstLine="720"/>
      </w:pPr>
      <w:r>
        <w:t xml:space="preserve">Se le dará el nombre de </w:t>
      </w:r>
      <w:proofErr w:type="spellStart"/>
      <w:r w:rsidRPr="008F350D">
        <w:rPr>
          <w:b/>
          <w:i/>
        </w:rPr>
        <w:t>IPersona</w:t>
      </w:r>
      <w:proofErr w:type="spellEnd"/>
      <w:r>
        <w:t>.</w:t>
      </w:r>
    </w:p>
    <w:p w14:paraId="1F578644" w14:textId="77777777" w:rsidR="008F350D" w:rsidRDefault="008F350D" w:rsidP="008F350D">
      <w:pPr>
        <w:ind w:firstLine="720"/>
        <w:jc w:val="center"/>
      </w:pPr>
      <w:r w:rsidRPr="008F350D">
        <w:drawing>
          <wp:inline distT="0" distB="0" distL="0" distR="0" wp14:anchorId="3A241BE5" wp14:editId="0BCF009F">
            <wp:extent cx="4331335" cy="2764444"/>
            <wp:effectExtent l="0" t="0" r="12065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2136" cy="277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7527" w14:textId="77777777" w:rsidR="008F350D" w:rsidRDefault="008F350D">
      <w:r>
        <w:br w:type="page"/>
      </w:r>
    </w:p>
    <w:p w14:paraId="3161152B" w14:textId="77777777" w:rsidR="00A5381B" w:rsidRDefault="00A5381B" w:rsidP="00A5381B">
      <w:pPr>
        <w:pStyle w:val="Prrafodelista"/>
        <w:numPr>
          <w:ilvl w:val="0"/>
          <w:numId w:val="30"/>
        </w:numPr>
      </w:pPr>
      <w:r>
        <w:lastRenderedPageBreak/>
        <w:t xml:space="preserve">Creación de la implementación de la interfaz. Aquí se define el </w:t>
      </w:r>
      <w:proofErr w:type="spellStart"/>
      <w:r>
        <w:t>como</w:t>
      </w:r>
      <w:proofErr w:type="spellEnd"/>
      <w:r>
        <w:t xml:space="preserve"> se van a implementar los metodos CRUD de la aplicación.</w:t>
      </w:r>
    </w:p>
    <w:p w14:paraId="00214563" w14:textId="77777777" w:rsidR="00A5381B" w:rsidRDefault="00A5381B" w:rsidP="00A5381B">
      <w:pPr>
        <w:pStyle w:val="Prrafodelista"/>
      </w:pPr>
      <w:r>
        <w:t>Para ello vamos a crear una nueva clase Java con la siguiente configuración:</w:t>
      </w:r>
    </w:p>
    <w:p w14:paraId="7164C9BC" w14:textId="6854F0FB" w:rsidR="000C522F" w:rsidRDefault="009245A9" w:rsidP="0005751E">
      <w:pPr>
        <w:jc w:val="center"/>
      </w:pPr>
      <w:r w:rsidRPr="009245A9">
        <w:drawing>
          <wp:inline distT="0" distB="0" distL="0" distR="0" wp14:anchorId="42FEC297" wp14:editId="5768BE2F">
            <wp:extent cx="4368041" cy="2156460"/>
            <wp:effectExtent l="0" t="0" r="127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408768" cy="217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22F">
        <w:br w:type="textWrapping" w:clear="all"/>
      </w:r>
    </w:p>
    <w:p w14:paraId="4B31E375" w14:textId="749CB54C" w:rsidR="00655958" w:rsidRDefault="006163BE" w:rsidP="00A5381B">
      <w:r>
        <w:tab/>
        <w:t xml:space="preserve">No olvidar que esta clase debe implementar la interfaz. </w:t>
      </w:r>
    </w:p>
    <w:p w14:paraId="516CC0A1" w14:textId="6FEBD5F9" w:rsidR="0005751E" w:rsidRDefault="0005751E" w:rsidP="00A5381B">
      <w:r>
        <w:tab/>
        <w:t>Generando la siguiente estructura de clase:</w:t>
      </w:r>
    </w:p>
    <w:p w14:paraId="5426CF4E" w14:textId="2E64D539" w:rsidR="0005751E" w:rsidRDefault="0005751E" w:rsidP="0005751E">
      <w:pPr>
        <w:jc w:val="center"/>
      </w:pPr>
      <w:r w:rsidRPr="0005751E">
        <w:drawing>
          <wp:inline distT="0" distB="0" distL="0" distR="0" wp14:anchorId="050B40ED" wp14:editId="44943298">
            <wp:extent cx="3769969" cy="4536440"/>
            <wp:effectExtent l="0" t="0" r="0" b="101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2668" cy="456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B961" w14:textId="63A65098" w:rsidR="0005751E" w:rsidRDefault="00F9594F" w:rsidP="00F9594F">
      <w:r>
        <w:lastRenderedPageBreak/>
        <w:t>E iremos llenado los metodos de la siguiente forma:</w:t>
      </w:r>
    </w:p>
    <w:p w14:paraId="04F26F59" w14:textId="1B79FB5E" w:rsidR="00F9594F" w:rsidRDefault="00F9594F" w:rsidP="00F9594F">
      <w:proofErr w:type="spellStart"/>
      <w:proofErr w:type="gramStart"/>
      <w:r>
        <w:t>mostrarPersonas</w:t>
      </w:r>
      <w:proofErr w:type="spellEnd"/>
      <w:r>
        <w:t>(</w:t>
      </w:r>
      <w:proofErr w:type="gramEnd"/>
      <w:r>
        <w:t>)</w:t>
      </w:r>
    </w:p>
    <w:p w14:paraId="59F4B2BE" w14:textId="30EA436B" w:rsidR="003F39C4" w:rsidRDefault="003F39C4" w:rsidP="00F9594F">
      <w:r w:rsidRPr="003F39C4">
        <w:drawing>
          <wp:inline distT="0" distB="0" distL="0" distR="0" wp14:anchorId="033FF87C" wp14:editId="18D7FBF9">
            <wp:extent cx="6189345" cy="3284855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300C" w14:textId="6C145390" w:rsidR="00F9594F" w:rsidRDefault="00F9594F" w:rsidP="003F39C4">
      <w:pPr>
        <w:tabs>
          <w:tab w:val="left" w:pos="1820"/>
        </w:tabs>
      </w:pPr>
    </w:p>
    <w:p w14:paraId="62D6B718" w14:textId="0A1FD3F8" w:rsidR="003F39C4" w:rsidRDefault="003F39C4" w:rsidP="003F39C4">
      <w:pPr>
        <w:tabs>
          <w:tab w:val="left" w:pos="1820"/>
        </w:tabs>
      </w:pPr>
      <w:proofErr w:type="spellStart"/>
      <w:proofErr w:type="gramStart"/>
      <w:r>
        <w:t>insertarPersona</w:t>
      </w:r>
      <w:proofErr w:type="spellEnd"/>
      <w:r>
        <w:t>(</w:t>
      </w:r>
      <w:proofErr w:type="gramEnd"/>
      <w:r>
        <w:t>)</w:t>
      </w:r>
    </w:p>
    <w:p w14:paraId="623AF041" w14:textId="321037FD" w:rsidR="003F39C4" w:rsidRDefault="003F39C4" w:rsidP="003F39C4">
      <w:pPr>
        <w:tabs>
          <w:tab w:val="left" w:pos="1820"/>
        </w:tabs>
      </w:pPr>
      <w:r w:rsidRPr="003F39C4">
        <w:drawing>
          <wp:inline distT="0" distB="0" distL="0" distR="0" wp14:anchorId="3340B4DC" wp14:editId="52003CBD">
            <wp:extent cx="6189345" cy="2660015"/>
            <wp:effectExtent l="0" t="0" r="8255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0D2D" w14:textId="77777777" w:rsidR="003F39C4" w:rsidRDefault="003F39C4" w:rsidP="003F39C4">
      <w:pPr>
        <w:tabs>
          <w:tab w:val="left" w:pos="1820"/>
        </w:tabs>
      </w:pPr>
    </w:p>
    <w:p w14:paraId="0E1894B2" w14:textId="77777777" w:rsidR="003F39C4" w:rsidRDefault="003F39C4" w:rsidP="003F39C4">
      <w:pPr>
        <w:tabs>
          <w:tab w:val="left" w:pos="1820"/>
        </w:tabs>
      </w:pPr>
    </w:p>
    <w:p w14:paraId="600D2FFA" w14:textId="77777777" w:rsidR="003F39C4" w:rsidRDefault="003F39C4" w:rsidP="003F39C4">
      <w:pPr>
        <w:tabs>
          <w:tab w:val="left" w:pos="1820"/>
        </w:tabs>
      </w:pPr>
    </w:p>
    <w:p w14:paraId="74F67650" w14:textId="41EC8F97" w:rsidR="003F39C4" w:rsidRDefault="003F39C4" w:rsidP="003F39C4">
      <w:pPr>
        <w:tabs>
          <w:tab w:val="left" w:pos="1820"/>
        </w:tabs>
      </w:pPr>
      <w:proofErr w:type="spellStart"/>
      <w:proofErr w:type="gramStart"/>
      <w:r>
        <w:lastRenderedPageBreak/>
        <w:t>modificarPersona</w:t>
      </w:r>
      <w:proofErr w:type="spellEnd"/>
      <w:r>
        <w:t>(</w:t>
      </w:r>
      <w:proofErr w:type="gramEnd"/>
      <w:r>
        <w:t>)</w:t>
      </w:r>
    </w:p>
    <w:p w14:paraId="62611842" w14:textId="57E42128" w:rsidR="003F39C4" w:rsidRDefault="003F39C4" w:rsidP="003F39C4">
      <w:pPr>
        <w:tabs>
          <w:tab w:val="left" w:pos="1820"/>
        </w:tabs>
      </w:pPr>
      <w:r w:rsidRPr="003F39C4">
        <w:drawing>
          <wp:inline distT="0" distB="0" distL="0" distR="0" wp14:anchorId="65D8EADF" wp14:editId="35E52D29">
            <wp:extent cx="6189345" cy="2719070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441A" w14:textId="77777777" w:rsidR="003F39C4" w:rsidRDefault="003F39C4" w:rsidP="003F39C4">
      <w:pPr>
        <w:tabs>
          <w:tab w:val="left" w:pos="1820"/>
        </w:tabs>
      </w:pPr>
    </w:p>
    <w:p w14:paraId="346E2882" w14:textId="14C89103" w:rsidR="003F39C4" w:rsidRDefault="003F39C4" w:rsidP="003F39C4">
      <w:pPr>
        <w:tabs>
          <w:tab w:val="left" w:pos="1820"/>
        </w:tabs>
      </w:pPr>
      <w:proofErr w:type="spellStart"/>
      <w:proofErr w:type="gramStart"/>
      <w:r>
        <w:t>eliminarPersona</w:t>
      </w:r>
      <w:proofErr w:type="spellEnd"/>
      <w:r>
        <w:t>(</w:t>
      </w:r>
      <w:proofErr w:type="gramEnd"/>
      <w:r>
        <w:t>)</w:t>
      </w:r>
    </w:p>
    <w:p w14:paraId="0114C4A5" w14:textId="6194947C" w:rsidR="003F39C4" w:rsidRDefault="003F39C4" w:rsidP="003F39C4">
      <w:pPr>
        <w:tabs>
          <w:tab w:val="left" w:pos="1820"/>
        </w:tabs>
      </w:pPr>
      <w:r w:rsidRPr="003F39C4">
        <w:drawing>
          <wp:inline distT="0" distB="0" distL="0" distR="0" wp14:anchorId="1C114CF7" wp14:editId="0E5CF370">
            <wp:extent cx="6189345" cy="2827020"/>
            <wp:effectExtent l="0" t="0" r="825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B89A" w14:textId="77777777" w:rsidR="003F39C4" w:rsidRDefault="003F39C4" w:rsidP="003F39C4">
      <w:pPr>
        <w:tabs>
          <w:tab w:val="left" w:pos="1820"/>
        </w:tabs>
      </w:pPr>
    </w:p>
    <w:p w14:paraId="16736059" w14:textId="53C70A79" w:rsidR="003F39C4" w:rsidRDefault="003F39C4" w:rsidP="003F39C4">
      <w:pPr>
        <w:tabs>
          <w:tab w:val="left" w:pos="1820"/>
        </w:tabs>
      </w:pPr>
      <w:r>
        <w:t>Con estos metodos finalizamos la construcción del modelo de nuestra aplicación.</w:t>
      </w:r>
    </w:p>
    <w:p w14:paraId="4AE0069F" w14:textId="77777777" w:rsidR="003F39C4" w:rsidRDefault="003F39C4" w:rsidP="003F39C4">
      <w:pPr>
        <w:tabs>
          <w:tab w:val="left" w:pos="1820"/>
        </w:tabs>
      </w:pPr>
    </w:p>
    <w:p w14:paraId="0F6AE8A4" w14:textId="77777777" w:rsidR="003F39C4" w:rsidRDefault="003F39C4" w:rsidP="003F39C4">
      <w:pPr>
        <w:tabs>
          <w:tab w:val="left" w:pos="1820"/>
        </w:tabs>
      </w:pPr>
    </w:p>
    <w:p w14:paraId="136B9E1E" w14:textId="77777777" w:rsidR="003F39C4" w:rsidRDefault="003F39C4" w:rsidP="003F39C4">
      <w:pPr>
        <w:tabs>
          <w:tab w:val="left" w:pos="1820"/>
        </w:tabs>
      </w:pPr>
    </w:p>
    <w:p w14:paraId="14A058E4" w14:textId="5737013F" w:rsidR="003F39C4" w:rsidRPr="009B10BC" w:rsidRDefault="003F39C4" w:rsidP="003F39C4">
      <w:pPr>
        <w:rPr>
          <w:b/>
          <w:sz w:val="32"/>
        </w:rPr>
      </w:pPr>
      <w:r>
        <w:rPr>
          <w:b/>
          <w:sz w:val="32"/>
        </w:rPr>
        <w:lastRenderedPageBreak/>
        <w:t>Secci</w:t>
      </w:r>
      <w:r>
        <w:rPr>
          <w:rFonts w:ascii="Helvetica" w:eastAsia="Helvetica" w:hAnsi="Helvetica" w:cs="Helvetica"/>
          <w:b/>
          <w:sz w:val="32"/>
        </w:rPr>
        <w:t>ó</w:t>
      </w:r>
      <w:r>
        <w:rPr>
          <w:b/>
          <w:sz w:val="32"/>
        </w:rPr>
        <w:t>n IV</w:t>
      </w:r>
    </w:p>
    <w:p w14:paraId="667EEFA1" w14:textId="2CC4C44C" w:rsidR="003F39C4" w:rsidRDefault="003F39C4" w:rsidP="003F39C4">
      <w:pPr>
        <w:pStyle w:val="Ttulo2"/>
      </w:pPr>
      <w:r>
        <w:t>Creaci</w:t>
      </w:r>
      <w:r>
        <w:rPr>
          <w:rFonts w:ascii="Helvetica" w:eastAsia="Helvetica" w:hAnsi="Helvetica" w:cs="Helvetica"/>
        </w:rPr>
        <w:t>ó</w:t>
      </w:r>
      <w:r>
        <w:t>n del controlador</w:t>
      </w:r>
    </w:p>
    <w:p w14:paraId="2EBBD44C" w14:textId="7614EA67" w:rsidR="003F39C4" w:rsidRDefault="003F39C4" w:rsidP="003F39C4">
      <w:r>
        <w:t xml:space="preserve">Para la construcción del controlador de nuestra aplicación crearemos un JSF </w:t>
      </w:r>
      <w:proofErr w:type="spellStart"/>
      <w:r>
        <w:t>ManagedBean</w:t>
      </w:r>
      <w:proofErr w:type="spellEnd"/>
      <w:r>
        <w:t xml:space="preserve"> el cual manejara la vista donde incluiremos </w:t>
      </w:r>
      <w:proofErr w:type="gramStart"/>
      <w:r>
        <w:t>nuestro componentes</w:t>
      </w:r>
      <w:proofErr w:type="gramEnd"/>
      <w:r>
        <w:t>.</w:t>
      </w:r>
    </w:p>
    <w:p w14:paraId="653324BA" w14:textId="77777777" w:rsidR="003F39C4" w:rsidRDefault="003F39C4" w:rsidP="003F39C4"/>
    <w:p w14:paraId="1B7174C5" w14:textId="131DF5C3" w:rsidR="003F39C4" w:rsidRDefault="003F39C4" w:rsidP="003F39C4">
      <w:pPr>
        <w:pStyle w:val="Prrafodelista"/>
        <w:numPr>
          <w:ilvl w:val="0"/>
          <w:numId w:val="31"/>
        </w:numPr>
      </w:pPr>
      <w:r>
        <w:t xml:space="preserve">Creación del Bean Administrado </w:t>
      </w:r>
      <w:proofErr w:type="spellStart"/>
      <w:r>
        <w:t>PersonaBean</w:t>
      </w:r>
      <w:proofErr w:type="spellEnd"/>
      <w:r>
        <w:t xml:space="preserve"> con la siguiente configuración:</w:t>
      </w:r>
    </w:p>
    <w:p w14:paraId="420D4BB3" w14:textId="5BA37505" w:rsidR="003F39C4" w:rsidRDefault="003F39C4" w:rsidP="003F39C4">
      <w:pPr>
        <w:pStyle w:val="Prrafodelista"/>
      </w:pPr>
      <w:r w:rsidRPr="003F39C4">
        <w:drawing>
          <wp:inline distT="0" distB="0" distL="0" distR="0" wp14:anchorId="28CD3914" wp14:editId="331FDDDC">
            <wp:extent cx="5194935" cy="4532977"/>
            <wp:effectExtent l="0" t="0" r="1206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4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FBEA" w14:textId="77777777" w:rsidR="003F39C4" w:rsidRDefault="003F39C4" w:rsidP="003F39C4">
      <w:pPr>
        <w:pStyle w:val="Prrafodelista"/>
      </w:pPr>
    </w:p>
    <w:p w14:paraId="688F0A33" w14:textId="77777777" w:rsidR="003F39C4" w:rsidRDefault="003F39C4" w:rsidP="003F39C4">
      <w:pPr>
        <w:pStyle w:val="Prrafodelista"/>
      </w:pPr>
    </w:p>
    <w:p w14:paraId="52873918" w14:textId="77777777" w:rsidR="003F39C4" w:rsidRDefault="003F39C4" w:rsidP="003F39C4">
      <w:pPr>
        <w:pStyle w:val="Prrafodelista"/>
      </w:pPr>
    </w:p>
    <w:p w14:paraId="28A61D25" w14:textId="77777777" w:rsidR="003F39C4" w:rsidRDefault="003F39C4" w:rsidP="003F39C4">
      <w:pPr>
        <w:pStyle w:val="Prrafodelista"/>
      </w:pPr>
    </w:p>
    <w:p w14:paraId="07B8DC9A" w14:textId="77777777" w:rsidR="003F39C4" w:rsidRDefault="003F39C4" w:rsidP="003F39C4">
      <w:pPr>
        <w:pStyle w:val="Prrafodelista"/>
      </w:pPr>
    </w:p>
    <w:p w14:paraId="59F3B059" w14:textId="77777777" w:rsidR="003F39C4" w:rsidRDefault="003F39C4" w:rsidP="003F39C4">
      <w:pPr>
        <w:pStyle w:val="Prrafodelista"/>
      </w:pPr>
    </w:p>
    <w:p w14:paraId="74C12D35" w14:textId="77777777" w:rsidR="003F39C4" w:rsidRDefault="003F39C4" w:rsidP="003F39C4">
      <w:pPr>
        <w:pStyle w:val="Prrafodelista"/>
      </w:pPr>
    </w:p>
    <w:p w14:paraId="31F03328" w14:textId="5137BFBD" w:rsidR="003F39C4" w:rsidRDefault="003F39C4" w:rsidP="003F39C4">
      <w:pPr>
        <w:pStyle w:val="Prrafodelista"/>
      </w:pPr>
      <w:r>
        <w:lastRenderedPageBreak/>
        <w:t>Ahora modificaremos el Bean de la siguiente manera:</w:t>
      </w:r>
    </w:p>
    <w:p w14:paraId="66E74465" w14:textId="61155111" w:rsidR="003F39C4" w:rsidRDefault="003F39C4" w:rsidP="003F39C4">
      <w:pPr>
        <w:pStyle w:val="Prrafodelista"/>
        <w:numPr>
          <w:ilvl w:val="0"/>
          <w:numId w:val="29"/>
        </w:numPr>
      </w:pPr>
      <w:r>
        <w:t xml:space="preserve">Crearemos un objeto de tipo persona </w:t>
      </w:r>
    </w:p>
    <w:p w14:paraId="2D5CEDA3" w14:textId="27851A55" w:rsidR="003F39C4" w:rsidRDefault="003F39C4" w:rsidP="003F39C4">
      <w:pPr>
        <w:pStyle w:val="Prrafodelista"/>
        <w:numPr>
          <w:ilvl w:val="0"/>
          <w:numId w:val="29"/>
        </w:numPr>
      </w:pPr>
      <w:r>
        <w:t>Crearemos una lista de objetos persona</w:t>
      </w:r>
    </w:p>
    <w:p w14:paraId="2E8E6352" w14:textId="0A1647F0" w:rsidR="003F39C4" w:rsidRDefault="003F39C4" w:rsidP="003F39C4">
      <w:pPr>
        <w:pStyle w:val="Prrafodelista"/>
        <w:numPr>
          <w:ilvl w:val="0"/>
          <w:numId w:val="29"/>
        </w:numPr>
      </w:pPr>
      <w:r>
        <w:t xml:space="preserve">Crearemos </w:t>
      </w:r>
      <w:proofErr w:type="spellStart"/>
      <w:r>
        <w:t>getters</w:t>
      </w:r>
      <w:proofErr w:type="spellEnd"/>
      <w:r>
        <w:t xml:space="preserve"> y </w:t>
      </w:r>
      <w:proofErr w:type="spellStart"/>
      <w:proofErr w:type="gramStart"/>
      <w:r>
        <w:t>setters</w:t>
      </w:r>
      <w:proofErr w:type="spellEnd"/>
      <w:r>
        <w:t xml:space="preserve">  para</w:t>
      </w:r>
      <w:proofErr w:type="gramEnd"/>
      <w:r>
        <w:t xml:space="preserve"> que puedan ser accedidos </w:t>
      </w:r>
      <w:proofErr w:type="spellStart"/>
      <w:r>
        <w:t>esde</w:t>
      </w:r>
      <w:proofErr w:type="spellEnd"/>
      <w:r>
        <w:t xml:space="preserve"> la vista</w:t>
      </w:r>
    </w:p>
    <w:p w14:paraId="6C04AAB8" w14:textId="5355081E" w:rsidR="003F39C4" w:rsidRDefault="003F39C4" w:rsidP="003F39C4">
      <w:pPr>
        <w:pStyle w:val="Prrafodelista"/>
        <w:numPr>
          <w:ilvl w:val="0"/>
          <w:numId w:val="29"/>
        </w:numPr>
      </w:pPr>
      <w:r>
        <w:t>Se añadirán los metodos insertar, modificar, eliminar y mostrar, los cuales accederán a nuestros metodos del DAO.</w:t>
      </w:r>
    </w:p>
    <w:p w14:paraId="7B890A17" w14:textId="33DA7A2C" w:rsidR="003F39C4" w:rsidRDefault="003F39C4" w:rsidP="003F39C4">
      <w:pPr>
        <w:pStyle w:val="Prrafodelista"/>
      </w:pPr>
      <w:r>
        <w:t xml:space="preserve">Nota: Dentro del </w:t>
      </w:r>
      <w:proofErr w:type="gramStart"/>
      <w:r>
        <w:t xml:space="preserve">constructor  </w:t>
      </w:r>
      <w:proofErr w:type="spellStart"/>
      <w:r>
        <w:t>personaBean</w:t>
      </w:r>
      <w:proofErr w:type="spellEnd"/>
      <w:proofErr w:type="gramEnd"/>
      <w:r>
        <w:t>() definir lo siguiente: persona = new Persona() para que deje de ser un objeto nulo.</w:t>
      </w:r>
    </w:p>
    <w:p w14:paraId="0025592B" w14:textId="77777777" w:rsidR="003F39C4" w:rsidRDefault="003F39C4" w:rsidP="003F39C4">
      <w:pPr>
        <w:pStyle w:val="Prrafodelista"/>
      </w:pPr>
    </w:p>
    <w:p w14:paraId="5F8DC2A0" w14:textId="7B8C6117" w:rsidR="003F39C4" w:rsidRDefault="00C73F05" w:rsidP="003F39C4">
      <w:pPr>
        <w:pStyle w:val="Prrafodelista"/>
      </w:pPr>
      <w:r w:rsidRPr="00C73F05">
        <w:drawing>
          <wp:inline distT="0" distB="0" distL="0" distR="0" wp14:anchorId="53759B8D" wp14:editId="61DD5526">
            <wp:extent cx="5676900" cy="5956300"/>
            <wp:effectExtent l="0" t="0" r="12700" b="1270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0148" w14:textId="77777777" w:rsidR="001C0807" w:rsidRDefault="001C0807" w:rsidP="003F39C4">
      <w:pPr>
        <w:pStyle w:val="Prrafodelista"/>
      </w:pPr>
    </w:p>
    <w:p w14:paraId="5E93F96D" w14:textId="77777777" w:rsidR="001C0807" w:rsidRDefault="001C0807" w:rsidP="003F39C4">
      <w:pPr>
        <w:pStyle w:val="Prrafodelista"/>
      </w:pPr>
    </w:p>
    <w:p w14:paraId="28778D2D" w14:textId="1A581247" w:rsidR="001C0807" w:rsidRPr="009B10BC" w:rsidRDefault="001C0807" w:rsidP="001C0807">
      <w:pPr>
        <w:rPr>
          <w:b/>
          <w:sz w:val="32"/>
        </w:rPr>
      </w:pPr>
      <w:r>
        <w:rPr>
          <w:b/>
          <w:sz w:val="32"/>
        </w:rPr>
        <w:lastRenderedPageBreak/>
        <w:t>Secci</w:t>
      </w:r>
      <w:r>
        <w:rPr>
          <w:rFonts w:ascii="Helvetica" w:eastAsia="Helvetica" w:hAnsi="Helvetica" w:cs="Helvetica"/>
          <w:b/>
          <w:sz w:val="32"/>
        </w:rPr>
        <w:t>ó</w:t>
      </w:r>
      <w:r>
        <w:rPr>
          <w:b/>
          <w:sz w:val="32"/>
        </w:rPr>
        <w:t>n V</w:t>
      </w:r>
    </w:p>
    <w:p w14:paraId="0D6FB9D0" w14:textId="1255C2B1" w:rsidR="001C0807" w:rsidRDefault="001C0807" w:rsidP="001C0807">
      <w:pPr>
        <w:pStyle w:val="Ttulo2"/>
      </w:pPr>
      <w:r>
        <w:t>Creaci</w:t>
      </w:r>
      <w:r>
        <w:rPr>
          <w:rFonts w:ascii="Helvetica" w:eastAsia="Helvetica" w:hAnsi="Helvetica" w:cs="Helvetica"/>
        </w:rPr>
        <w:t>ó</w:t>
      </w:r>
      <w:r>
        <w:t>n de la vista</w:t>
      </w:r>
    </w:p>
    <w:p w14:paraId="12381876" w14:textId="1C625451" w:rsidR="001C0807" w:rsidRDefault="00F5553C" w:rsidP="001C0807">
      <w:r>
        <w:t xml:space="preserve">Para la construcción de la vista utilizaremos JSF Facelets y componentes de </w:t>
      </w:r>
      <w:proofErr w:type="spellStart"/>
      <w:r>
        <w:t>primefaces</w:t>
      </w:r>
      <w:proofErr w:type="spellEnd"/>
      <w:r>
        <w:t>.</w:t>
      </w:r>
    </w:p>
    <w:p w14:paraId="1948E412" w14:textId="1486654A" w:rsidR="00F5553C" w:rsidRDefault="00F5553C" w:rsidP="001C0807">
      <w:r>
        <w:t xml:space="preserve">El objetivo es comprender el uso y la practicidad de utilizar una de las extensiones </w:t>
      </w:r>
      <w:proofErr w:type="spellStart"/>
      <w:r>
        <w:t>mas</w:t>
      </w:r>
      <w:proofErr w:type="spellEnd"/>
      <w:r>
        <w:t xml:space="preserve"> populares para JSF.</w:t>
      </w:r>
    </w:p>
    <w:p w14:paraId="0146CF2B" w14:textId="51DEF5C8" w:rsidR="003B2B14" w:rsidRDefault="00570D26" w:rsidP="00570D26">
      <w:pPr>
        <w:pStyle w:val="Prrafodelista"/>
        <w:numPr>
          <w:ilvl w:val="0"/>
          <w:numId w:val="31"/>
        </w:numPr>
      </w:pPr>
      <w:r>
        <w:t>Operación Insert</w:t>
      </w:r>
    </w:p>
    <w:p w14:paraId="55DDB5F7" w14:textId="77777777" w:rsidR="003B2B14" w:rsidRDefault="003B2B14">
      <w:r w:rsidRPr="003B2B14">
        <w:drawing>
          <wp:inline distT="0" distB="0" distL="0" distR="0" wp14:anchorId="4C211C8C" wp14:editId="150D78FE">
            <wp:extent cx="6368174" cy="2555240"/>
            <wp:effectExtent l="0" t="0" r="7620" b="101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4133" cy="255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ACF2" w14:textId="77777777" w:rsidR="003B2B14" w:rsidRDefault="003B2B14"/>
    <w:p w14:paraId="278496AF" w14:textId="77777777" w:rsidR="003B2B14" w:rsidRDefault="003B2B14"/>
    <w:p w14:paraId="24958640" w14:textId="77777777" w:rsidR="003B2B14" w:rsidRDefault="003B2B14"/>
    <w:p w14:paraId="174C1474" w14:textId="77777777" w:rsidR="003B2B14" w:rsidRDefault="003B2B14"/>
    <w:p w14:paraId="5CB95964" w14:textId="77777777" w:rsidR="003B2B14" w:rsidRDefault="003B2B14"/>
    <w:p w14:paraId="4DA73475" w14:textId="77777777" w:rsidR="003B2B14" w:rsidRDefault="003B2B14"/>
    <w:p w14:paraId="22945242" w14:textId="77777777" w:rsidR="003B2B14" w:rsidRDefault="003B2B14"/>
    <w:p w14:paraId="2F247B14" w14:textId="77777777" w:rsidR="003B2B14" w:rsidRDefault="003B2B14"/>
    <w:p w14:paraId="25928496" w14:textId="77777777" w:rsidR="003B2B14" w:rsidRDefault="003B2B14"/>
    <w:p w14:paraId="00F52B90" w14:textId="77777777" w:rsidR="003B2B14" w:rsidRDefault="003B2B14"/>
    <w:p w14:paraId="5894E836" w14:textId="77777777" w:rsidR="003B2B14" w:rsidRDefault="003B2B14"/>
    <w:p w14:paraId="7FEC2E7E" w14:textId="5C5215D0" w:rsidR="003B2B14" w:rsidRDefault="003B2B14" w:rsidP="003B2B14">
      <w:pPr>
        <w:pStyle w:val="Prrafodelista"/>
        <w:numPr>
          <w:ilvl w:val="0"/>
          <w:numId w:val="31"/>
        </w:numPr>
      </w:pPr>
      <w:r>
        <w:t>Operación mostrar</w:t>
      </w:r>
    </w:p>
    <w:p w14:paraId="0D6AFBFF" w14:textId="3655AAEB" w:rsidR="003B2B14" w:rsidRDefault="003B2B14" w:rsidP="003B2B14">
      <w:pPr>
        <w:pStyle w:val="Prrafodelista"/>
      </w:pPr>
      <w:r w:rsidRPr="003B2B14">
        <w:drawing>
          <wp:inline distT="0" distB="0" distL="0" distR="0" wp14:anchorId="0F8AD277" wp14:editId="4B40B649">
            <wp:extent cx="5728205" cy="3888740"/>
            <wp:effectExtent l="0" t="0" r="1270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1857" cy="390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FB43" w14:textId="77777777" w:rsidR="003B2B14" w:rsidRDefault="003B2B14" w:rsidP="003B2B14">
      <w:pPr>
        <w:pStyle w:val="Prrafodelista"/>
      </w:pPr>
    </w:p>
    <w:p w14:paraId="75B90A92" w14:textId="77777777" w:rsidR="003B2B14" w:rsidRDefault="003B2B14" w:rsidP="003B2B14">
      <w:pPr>
        <w:pStyle w:val="Prrafodelista"/>
      </w:pPr>
    </w:p>
    <w:p w14:paraId="7187E83F" w14:textId="22C08373" w:rsidR="003B2B14" w:rsidRDefault="003B2B14" w:rsidP="003B2B14">
      <w:pPr>
        <w:pStyle w:val="Prrafodelista"/>
        <w:numPr>
          <w:ilvl w:val="0"/>
          <w:numId w:val="31"/>
        </w:numPr>
      </w:pPr>
      <w:r>
        <w:br w:type="page"/>
      </w:r>
    </w:p>
    <w:p w14:paraId="104212FC" w14:textId="5D951DF1" w:rsidR="00F5553C" w:rsidRDefault="003B2B14" w:rsidP="00570D26">
      <w:pPr>
        <w:pStyle w:val="Prrafodelista"/>
        <w:numPr>
          <w:ilvl w:val="0"/>
          <w:numId w:val="31"/>
        </w:numPr>
      </w:pPr>
      <w:r>
        <w:lastRenderedPageBreak/>
        <w:t>Modificar y eliminar</w:t>
      </w:r>
    </w:p>
    <w:p w14:paraId="059C7084" w14:textId="296C13D1" w:rsidR="003B2B14" w:rsidRDefault="003B2B14" w:rsidP="00570D26">
      <w:pPr>
        <w:pStyle w:val="Prrafodelista"/>
        <w:numPr>
          <w:ilvl w:val="0"/>
          <w:numId w:val="31"/>
        </w:numPr>
      </w:pPr>
      <w:r w:rsidRPr="003B2B14">
        <w:drawing>
          <wp:inline distT="0" distB="0" distL="0" distR="0" wp14:anchorId="3240F000" wp14:editId="6CFB2FE2">
            <wp:extent cx="6189345" cy="3702050"/>
            <wp:effectExtent l="0" t="0" r="8255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B367D2" w14:textId="77777777" w:rsidR="00570D26" w:rsidRDefault="00570D26" w:rsidP="00570D26">
      <w:pPr>
        <w:pStyle w:val="Prrafodelista"/>
      </w:pPr>
    </w:p>
    <w:p w14:paraId="10CAEBDC" w14:textId="77777777" w:rsidR="003F39C4" w:rsidRPr="003F39C4" w:rsidRDefault="003F39C4" w:rsidP="003F39C4">
      <w:pPr>
        <w:tabs>
          <w:tab w:val="left" w:pos="1820"/>
        </w:tabs>
      </w:pPr>
    </w:p>
    <w:sectPr w:rsidR="003F39C4" w:rsidRPr="003F39C4">
      <w:footerReference w:type="default" r:id="rId34"/>
      <w:headerReference w:type="first" r:id="rId35"/>
      <w:pgSz w:w="11907" w:h="16839"/>
      <w:pgMar w:top="1440" w:right="1080" w:bottom="1829" w:left="1080" w:header="720" w:footer="792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CE040C" w14:textId="77777777" w:rsidR="00A35502" w:rsidRDefault="00A35502">
      <w:pPr>
        <w:spacing w:after="0" w:line="240" w:lineRule="auto"/>
      </w:pPr>
      <w:r>
        <w:separator/>
      </w:r>
    </w:p>
  </w:endnote>
  <w:endnote w:type="continuationSeparator" w:id="0">
    <w:p w14:paraId="04E8A8EC" w14:textId="77777777" w:rsidR="00A35502" w:rsidRDefault="00A35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auto"/>
    <w:pitch w:val="variable"/>
    <w:sig w:usb0="81000003" w:usb1="00000000" w:usb2="00000000" w:usb3="00000000" w:csb0="0001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72893270"/>
      <w:docPartObj>
        <w:docPartGallery w:val="Page Numbers (Top of Page)"/>
        <w:docPartUnique/>
      </w:docPartObj>
    </w:sdtPr>
    <w:sdtEndPr/>
    <w:sdtContent>
      <w:p w14:paraId="2E58028C" w14:textId="77777777" w:rsidR="00C6532B" w:rsidRDefault="00BD386E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2B14">
          <w:rPr>
            <w:noProof/>
          </w:rPr>
          <w:t>18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6B7D50" w14:textId="77777777" w:rsidR="00A35502" w:rsidRDefault="00A35502">
      <w:pPr>
        <w:spacing w:after="0" w:line="240" w:lineRule="auto"/>
      </w:pPr>
      <w:r>
        <w:separator/>
      </w:r>
    </w:p>
  </w:footnote>
  <w:footnote w:type="continuationSeparator" w:id="0">
    <w:p w14:paraId="6721BC88" w14:textId="77777777" w:rsidR="00A35502" w:rsidRDefault="00A355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B45AC5" w14:textId="77777777" w:rsidR="00A55A4C" w:rsidRDefault="00A55A4C">
    <w:pPr>
      <w:pStyle w:val="Encabezado"/>
    </w:pPr>
    <w:r>
      <w:t>3CT Centro de capacitación y consultoría tecnológica</w:t>
    </w:r>
  </w:p>
  <w:p w14:paraId="490B2989" w14:textId="77777777" w:rsidR="00A55A4C" w:rsidRDefault="00A55A4C">
    <w:pPr>
      <w:pStyle w:val="Encabezado"/>
    </w:pPr>
    <w:r>
      <w:t>Elaboró: Luis Alfredo Sánchez Angeles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787A455A"/>
    <w:lvl w:ilvl="0">
      <w:start w:val="1"/>
      <w:numFmt w:val="decimal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</w:abstractNum>
  <w:abstractNum w:abstractNumId="1">
    <w:nsid w:val="FFFFFF89"/>
    <w:multiLevelType w:val="singleLevel"/>
    <w:tmpl w:val="7BAE3498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2">
    <w:nsid w:val="008C1A8C"/>
    <w:multiLevelType w:val="hybridMultilevel"/>
    <w:tmpl w:val="425AFC2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270729"/>
    <w:multiLevelType w:val="multilevel"/>
    <w:tmpl w:val="BA6EB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6C7362E"/>
    <w:multiLevelType w:val="hybridMultilevel"/>
    <w:tmpl w:val="078A913A"/>
    <w:lvl w:ilvl="0" w:tplc="F108703C">
      <w:start w:val="1"/>
      <w:numFmt w:val="bullet"/>
      <w:pStyle w:val="Listaconvietas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AA4077"/>
    <w:multiLevelType w:val="multilevel"/>
    <w:tmpl w:val="AC189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97B7206"/>
    <w:multiLevelType w:val="hybridMultilevel"/>
    <w:tmpl w:val="9B8E0B3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800A33"/>
    <w:multiLevelType w:val="hybridMultilevel"/>
    <w:tmpl w:val="3094F29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ABF664D"/>
    <w:multiLevelType w:val="multilevel"/>
    <w:tmpl w:val="E870B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DB85661"/>
    <w:multiLevelType w:val="hybridMultilevel"/>
    <w:tmpl w:val="23305C80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291496B"/>
    <w:multiLevelType w:val="hybridMultilevel"/>
    <w:tmpl w:val="8B86F606"/>
    <w:lvl w:ilvl="0" w:tplc="61AEB7E4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9F730D"/>
    <w:multiLevelType w:val="hybridMultilevel"/>
    <w:tmpl w:val="2068B8B8"/>
    <w:lvl w:ilvl="0" w:tplc="040A000F">
      <w:start w:val="1"/>
      <w:numFmt w:val="decimal"/>
      <w:lvlText w:val="%1."/>
      <w:lvlJc w:val="left"/>
      <w:pPr>
        <w:ind w:left="1440" w:hanging="360"/>
      </w:pPr>
    </w:lvl>
    <w:lvl w:ilvl="1" w:tplc="040A0019" w:tentative="1">
      <w:start w:val="1"/>
      <w:numFmt w:val="lowerLetter"/>
      <w:lvlText w:val="%2."/>
      <w:lvlJc w:val="left"/>
      <w:pPr>
        <w:ind w:left="2160" w:hanging="360"/>
      </w:pPr>
    </w:lvl>
    <w:lvl w:ilvl="2" w:tplc="040A001B" w:tentative="1">
      <w:start w:val="1"/>
      <w:numFmt w:val="lowerRoman"/>
      <w:lvlText w:val="%3."/>
      <w:lvlJc w:val="right"/>
      <w:pPr>
        <w:ind w:left="2880" w:hanging="180"/>
      </w:pPr>
    </w:lvl>
    <w:lvl w:ilvl="3" w:tplc="040A000F" w:tentative="1">
      <w:start w:val="1"/>
      <w:numFmt w:val="decimal"/>
      <w:lvlText w:val="%4."/>
      <w:lvlJc w:val="left"/>
      <w:pPr>
        <w:ind w:left="3600" w:hanging="360"/>
      </w:pPr>
    </w:lvl>
    <w:lvl w:ilvl="4" w:tplc="040A0019" w:tentative="1">
      <w:start w:val="1"/>
      <w:numFmt w:val="lowerLetter"/>
      <w:lvlText w:val="%5."/>
      <w:lvlJc w:val="left"/>
      <w:pPr>
        <w:ind w:left="4320" w:hanging="360"/>
      </w:pPr>
    </w:lvl>
    <w:lvl w:ilvl="5" w:tplc="040A001B" w:tentative="1">
      <w:start w:val="1"/>
      <w:numFmt w:val="lowerRoman"/>
      <w:lvlText w:val="%6."/>
      <w:lvlJc w:val="right"/>
      <w:pPr>
        <w:ind w:left="5040" w:hanging="180"/>
      </w:pPr>
    </w:lvl>
    <w:lvl w:ilvl="6" w:tplc="040A000F" w:tentative="1">
      <w:start w:val="1"/>
      <w:numFmt w:val="decimal"/>
      <w:lvlText w:val="%7."/>
      <w:lvlJc w:val="left"/>
      <w:pPr>
        <w:ind w:left="5760" w:hanging="360"/>
      </w:pPr>
    </w:lvl>
    <w:lvl w:ilvl="7" w:tplc="040A0019" w:tentative="1">
      <w:start w:val="1"/>
      <w:numFmt w:val="lowerLetter"/>
      <w:lvlText w:val="%8."/>
      <w:lvlJc w:val="left"/>
      <w:pPr>
        <w:ind w:left="6480" w:hanging="360"/>
      </w:pPr>
    </w:lvl>
    <w:lvl w:ilvl="8" w:tplc="0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A397BA2"/>
    <w:multiLevelType w:val="hybridMultilevel"/>
    <w:tmpl w:val="EB0A7A7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F8780D"/>
    <w:multiLevelType w:val="hybridMultilevel"/>
    <w:tmpl w:val="CD7A757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64390D"/>
    <w:multiLevelType w:val="hybridMultilevel"/>
    <w:tmpl w:val="D53035F4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E4158D"/>
    <w:multiLevelType w:val="hybridMultilevel"/>
    <w:tmpl w:val="DCF09440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E0E3B93"/>
    <w:multiLevelType w:val="hybridMultilevel"/>
    <w:tmpl w:val="2EE68A8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152D9D"/>
    <w:multiLevelType w:val="hybridMultilevel"/>
    <w:tmpl w:val="C5840E6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9501742"/>
    <w:multiLevelType w:val="hybridMultilevel"/>
    <w:tmpl w:val="85384674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B61669C"/>
    <w:multiLevelType w:val="multilevel"/>
    <w:tmpl w:val="8A824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BEF34D2"/>
    <w:multiLevelType w:val="multilevel"/>
    <w:tmpl w:val="187A4B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F854848"/>
    <w:multiLevelType w:val="hybridMultilevel"/>
    <w:tmpl w:val="8FC8541E"/>
    <w:lvl w:ilvl="0" w:tplc="040A000F">
      <w:start w:val="1"/>
      <w:numFmt w:val="decimal"/>
      <w:lvlText w:val="%1."/>
      <w:lvlJc w:val="left"/>
      <w:pPr>
        <w:ind w:left="1440" w:hanging="360"/>
      </w:pPr>
    </w:lvl>
    <w:lvl w:ilvl="1" w:tplc="040A0019" w:tentative="1">
      <w:start w:val="1"/>
      <w:numFmt w:val="lowerLetter"/>
      <w:lvlText w:val="%2."/>
      <w:lvlJc w:val="left"/>
      <w:pPr>
        <w:ind w:left="2160" w:hanging="360"/>
      </w:pPr>
    </w:lvl>
    <w:lvl w:ilvl="2" w:tplc="040A001B" w:tentative="1">
      <w:start w:val="1"/>
      <w:numFmt w:val="lowerRoman"/>
      <w:lvlText w:val="%3."/>
      <w:lvlJc w:val="right"/>
      <w:pPr>
        <w:ind w:left="2880" w:hanging="180"/>
      </w:pPr>
    </w:lvl>
    <w:lvl w:ilvl="3" w:tplc="040A000F" w:tentative="1">
      <w:start w:val="1"/>
      <w:numFmt w:val="decimal"/>
      <w:lvlText w:val="%4."/>
      <w:lvlJc w:val="left"/>
      <w:pPr>
        <w:ind w:left="3600" w:hanging="360"/>
      </w:pPr>
    </w:lvl>
    <w:lvl w:ilvl="4" w:tplc="040A0019" w:tentative="1">
      <w:start w:val="1"/>
      <w:numFmt w:val="lowerLetter"/>
      <w:lvlText w:val="%5."/>
      <w:lvlJc w:val="left"/>
      <w:pPr>
        <w:ind w:left="4320" w:hanging="360"/>
      </w:pPr>
    </w:lvl>
    <w:lvl w:ilvl="5" w:tplc="040A001B" w:tentative="1">
      <w:start w:val="1"/>
      <w:numFmt w:val="lowerRoman"/>
      <w:lvlText w:val="%6."/>
      <w:lvlJc w:val="right"/>
      <w:pPr>
        <w:ind w:left="5040" w:hanging="180"/>
      </w:pPr>
    </w:lvl>
    <w:lvl w:ilvl="6" w:tplc="040A000F" w:tentative="1">
      <w:start w:val="1"/>
      <w:numFmt w:val="decimal"/>
      <w:lvlText w:val="%7."/>
      <w:lvlJc w:val="left"/>
      <w:pPr>
        <w:ind w:left="5760" w:hanging="360"/>
      </w:pPr>
    </w:lvl>
    <w:lvl w:ilvl="7" w:tplc="040A0019" w:tentative="1">
      <w:start w:val="1"/>
      <w:numFmt w:val="lowerLetter"/>
      <w:lvlText w:val="%8."/>
      <w:lvlJc w:val="left"/>
      <w:pPr>
        <w:ind w:left="6480" w:hanging="360"/>
      </w:pPr>
    </w:lvl>
    <w:lvl w:ilvl="8" w:tplc="0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665D4F53"/>
    <w:multiLevelType w:val="multilevel"/>
    <w:tmpl w:val="5588AF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B48094C"/>
    <w:multiLevelType w:val="hybridMultilevel"/>
    <w:tmpl w:val="9036FC60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B8C2C38"/>
    <w:multiLevelType w:val="hybridMultilevel"/>
    <w:tmpl w:val="E23EF47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FD512C4"/>
    <w:multiLevelType w:val="hybridMultilevel"/>
    <w:tmpl w:val="3E2C709E"/>
    <w:lvl w:ilvl="0" w:tplc="040A000F">
      <w:start w:val="1"/>
      <w:numFmt w:val="decimal"/>
      <w:lvlText w:val="%1."/>
      <w:lvlJc w:val="left"/>
      <w:pPr>
        <w:ind w:left="1440" w:hanging="360"/>
      </w:pPr>
    </w:lvl>
    <w:lvl w:ilvl="1" w:tplc="040A0019" w:tentative="1">
      <w:start w:val="1"/>
      <w:numFmt w:val="lowerLetter"/>
      <w:lvlText w:val="%2."/>
      <w:lvlJc w:val="left"/>
      <w:pPr>
        <w:ind w:left="2160" w:hanging="360"/>
      </w:pPr>
    </w:lvl>
    <w:lvl w:ilvl="2" w:tplc="040A001B" w:tentative="1">
      <w:start w:val="1"/>
      <w:numFmt w:val="lowerRoman"/>
      <w:lvlText w:val="%3."/>
      <w:lvlJc w:val="right"/>
      <w:pPr>
        <w:ind w:left="2880" w:hanging="180"/>
      </w:pPr>
    </w:lvl>
    <w:lvl w:ilvl="3" w:tplc="040A000F" w:tentative="1">
      <w:start w:val="1"/>
      <w:numFmt w:val="decimal"/>
      <w:lvlText w:val="%4."/>
      <w:lvlJc w:val="left"/>
      <w:pPr>
        <w:ind w:left="3600" w:hanging="360"/>
      </w:pPr>
    </w:lvl>
    <w:lvl w:ilvl="4" w:tplc="040A0019" w:tentative="1">
      <w:start w:val="1"/>
      <w:numFmt w:val="lowerLetter"/>
      <w:lvlText w:val="%5."/>
      <w:lvlJc w:val="left"/>
      <w:pPr>
        <w:ind w:left="4320" w:hanging="360"/>
      </w:pPr>
    </w:lvl>
    <w:lvl w:ilvl="5" w:tplc="040A001B" w:tentative="1">
      <w:start w:val="1"/>
      <w:numFmt w:val="lowerRoman"/>
      <w:lvlText w:val="%6."/>
      <w:lvlJc w:val="right"/>
      <w:pPr>
        <w:ind w:left="5040" w:hanging="180"/>
      </w:pPr>
    </w:lvl>
    <w:lvl w:ilvl="6" w:tplc="040A000F" w:tentative="1">
      <w:start w:val="1"/>
      <w:numFmt w:val="decimal"/>
      <w:lvlText w:val="%7."/>
      <w:lvlJc w:val="left"/>
      <w:pPr>
        <w:ind w:left="5760" w:hanging="360"/>
      </w:pPr>
    </w:lvl>
    <w:lvl w:ilvl="7" w:tplc="040A0019" w:tentative="1">
      <w:start w:val="1"/>
      <w:numFmt w:val="lowerLetter"/>
      <w:lvlText w:val="%8."/>
      <w:lvlJc w:val="left"/>
      <w:pPr>
        <w:ind w:left="6480" w:hanging="360"/>
      </w:pPr>
    </w:lvl>
    <w:lvl w:ilvl="8" w:tplc="0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728110EC"/>
    <w:multiLevelType w:val="hybridMultilevel"/>
    <w:tmpl w:val="A330FC92"/>
    <w:lvl w:ilvl="0" w:tplc="0B66C61A">
      <w:start w:val="1"/>
      <w:numFmt w:val="decimal"/>
      <w:pStyle w:val="Listaconnmeros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4963E4"/>
    <w:multiLevelType w:val="hybridMultilevel"/>
    <w:tmpl w:val="0B725B38"/>
    <w:lvl w:ilvl="0" w:tplc="FB8A73C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98C3BED"/>
    <w:multiLevelType w:val="hybridMultilevel"/>
    <w:tmpl w:val="E68667D0"/>
    <w:lvl w:ilvl="0" w:tplc="46907EEE">
      <w:start w:val="1"/>
      <w:numFmt w:val="none"/>
      <w:lvlText w:val="9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EB40953"/>
    <w:multiLevelType w:val="hybridMultilevel"/>
    <w:tmpl w:val="A0FECC0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10"/>
  </w:num>
  <w:num w:numId="4">
    <w:abstractNumId w:val="0"/>
  </w:num>
  <w:num w:numId="5">
    <w:abstractNumId w:val="27"/>
  </w:num>
  <w:num w:numId="6">
    <w:abstractNumId w:val="26"/>
  </w:num>
  <w:num w:numId="7">
    <w:abstractNumId w:val="4"/>
  </w:num>
  <w:num w:numId="8">
    <w:abstractNumId w:val="6"/>
  </w:num>
  <w:num w:numId="9">
    <w:abstractNumId w:val="20"/>
  </w:num>
  <w:num w:numId="10">
    <w:abstractNumId w:val="23"/>
  </w:num>
  <w:num w:numId="11">
    <w:abstractNumId w:val="9"/>
  </w:num>
  <w:num w:numId="12">
    <w:abstractNumId w:val="3"/>
  </w:num>
  <w:num w:numId="13">
    <w:abstractNumId w:val="8"/>
  </w:num>
  <w:num w:numId="14">
    <w:abstractNumId w:val="19"/>
  </w:num>
  <w:num w:numId="15">
    <w:abstractNumId w:val="5"/>
  </w:num>
  <w:num w:numId="16">
    <w:abstractNumId w:val="24"/>
  </w:num>
  <w:num w:numId="17">
    <w:abstractNumId w:val="7"/>
  </w:num>
  <w:num w:numId="18">
    <w:abstractNumId w:val="15"/>
  </w:num>
  <w:num w:numId="19">
    <w:abstractNumId w:val="16"/>
  </w:num>
  <w:num w:numId="20">
    <w:abstractNumId w:val="25"/>
  </w:num>
  <w:num w:numId="21">
    <w:abstractNumId w:val="11"/>
  </w:num>
  <w:num w:numId="22">
    <w:abstractNumId w:val="21"/>
  </w:num>
  <w:num w:numId="23">
    <w:abstractNumId w:val="28"/>
  </w:num>
  <w:num w:numId="24">
    <w:abstractNumId w:val="22"/>
  </w:num>
  <w:num w:numId="25">
    <w:abstractNumId w:val="18"/>
  </w:num>
  <w:num w:numId="26">
    <w:abstractNumId w:val="12"/>
  </w:num>
  <w:num w:numId="27">
    <w:abstractNumId w:val="2"/>
  </w:num>
  <w:num w:numId="28">
    <w:abstractNumId w:val="13"/>
  </w:num>
  <w:num w:numId="29">
    <w:abstractNumId w:val="17"/>
  </w:num>
  <w:num w:numId="30">
    <w:abstractNumId w:val="14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0BC"/>
    <w:rsid w:val="000036E8"/>
    <w:rsid w:val="000068A4"/>
    <w:rsid w:val="00030B14"/>
    <w:rsid w:val="0005751E"/>
    <w:rsid w:val="00077FD1"/>
    <w:rsid w:val="000B0313"/>
    <w:rsid w:val="000B519D"/>
    <w:rsid w:val="000C522F"/>
    <w:rsid w:val="000C7766"/>
    <w:rsid w:val="00111636"/>
    <w:rsid w:val="0015122A"/>
    <w:rsid w:val="00173934"/>
    <w:rsid w:val="00185FD6"/>
    <w:rsid w:val="00196484"/>
    <w:rsid w:val="001B09AF"/>
    <w:rsid w:val="001C0807"/>
    <w:rsid w:val="00221242"/>
    <w:rsid w:val="00223C2E"/>
    <w:rsid w:val="00260149"/>
    <w:rsid w:val="00276286"/>
    <w:rsid w:val="002B1AF0"/>
    <w:rsid w:val="002B2A48"/>
    <w:rsid w:val="002D77C6"/>
    <w:rsid w:val="002E142A"/>
    <w:rsid w:val="002F3103"/>
    <w:rsid w:val="003051D9"/>
    <w:rsid w:val="00334946"/>
    <w:rsid w:val="00351AAD"/>
    <w:rsid w:val="0036013D"/>
    <w:rsid w:val="00382997"/>
    <w:rsid w:val="00387853"/>
    <w:rsid w:val="003A4371"/>
    <w:rsid w:val="003B2B14"/>
    <w:rsid w:val="003B59D5"/>
    <w:rsid w:val="003F39C4"/>
    <w:rsid w:val="00410CEF"/>
    <w:rsid w:val="00427A5F"/>
    <w:rsid w:val="004677F7"/>
    <w:rsid w:val="00475002"/>
    <w:rsid w:val="004866A3"/>
    <w:rsid w:val="004B3721"/>
    <w:rsid w:val="004D5D9E"/>
    <w:rsid w:val="004E29E7"/>
    <w:rsid w:val="004F11D9"/>
    <w:rsid w:val="00503E65"/>
    <w:rsid w:val="005178DC"/>
    <w:rsid w:val="00521251"/>
    <w:rsid w:val="00540111"/>
    <w:rsid w:val="005448FC"/>
    <w:rsid w:val="005564FC"/>
    <w:rsid w:val="00570D26"/>
    <w:rsid w:val="0058212E"/>
    <w:rsid w:val="005947E0"/>
    <w:rsid w:val="005A656A"/>
    <w:rsid w:val="005D0F5F"/>
    <w:rsid w:val="005E75F8"/>
    <w:rsid w:val="006163BE"/>
    <w:rsid w:val="00655958"/>
    <w:rsid w:val="006705C4"/>
    <w:rsid w:val="0069429D"/>
    <w:rsid w:val="00703875"/>
    <w:rsid w:val="00722740"/>
    <w:rsid w:val="00727BEC"/>
    <w:rsid w:val="00730A58"/>
    <w:rsid w:val="00740C04"/>
    <w:rsid w:val="00775872"/>
    <w:rsid w:val="00776275"/>
    <w:rsid w:val="00783F12"/>
    <w:rsid w:val="007A237B"/>
    <w:rsid w:val="008005A7"/>
    <w:rsid w:val="0081424F"/>
    <w:rsid w:val="00814AC8"/>
    <w:rsid w:val="008660BA"/>
    <w:rsid w:val="008A0241"/>
    <w:rsid w:val="008B11FD"/>
    <w:rsid w:val="008F0378"/>
    <w:rsid w:val="008F19AF"/>
    <w:rsid w:val="008F350D"/>
    <w:rsid w:val="008F7DDB"/>
    <w:rsid w:val="00906B65"/>
    <w:rsid w:val="009245A9"/>
    <w:rsid w:val="009764D8"/>
    <w:rsid w:val="00987982"/>
    <w:rsid w:val="00991448"/>
    <w:rsid w:val="009B10BC"/>
    <w:rsid w:val="009C0D1A"/>
    <w:rsid w:val="009D15C0"/>
    <w:rsid w:val="009F5E9D"/>
    <w:rsid w:val="00A2460D"/>
    <w:rsid w:val="00A35502"/>
    <w:rsid w:val="00A53034"/>
    <w:rsid w:val="00A5381B"/>
    <w:rsid w:val="00A55A4C"/>
    <w:rsid w:val="00A64694"/>
    <w:rsid w:val="00AE73D2"/>
    <w:rsid w:val="00B3669A"/>
    <w:rsid w:val="00B842D0"/>
    <w:rsid w:val="00B92813"/>
    <w:rsid w:val="00BD386E"/>
    <w:rsid w:val="00BE3980"/>
    <w:rsid w:val="00C00D43"/>
    <w:rsid w:val="00C04DC9"/>
    <w:rsid w:val="00C24679"/>
    <w:rsid w:val="00C44EF3"/>
    <w:rsid w:val="00C6532B"/>
    <w:rsid w:val="00C718FD"/>
    <w:rsid w:val="00C73F05"/>
    <w:rsid w:val="00D04A07"/>
    <w:rsid w:val="00D33EA6"/>
    <w:rsid w:val="00D45895"/>
    <w:rsid w:val="00D556DB"/>
    <w:rsid w:val="00D86AD4"/>
    <w:rsid w:val="00DB2AA8"/>
    <w:rsid w:val="00E028E7"/>
    <w:rsid w:val="00E16C3C"/>
    <w:rsid w:val="00E279FC"/>
    <w:rsid w:val="00E417E9"/>
    <w:rsid w:val="00E708CC"/>
    <w:rsid w:val="00EA040B"/>
    <w:rsid w:val="00EA2EC9"/>
    <w:rsid w:val="00EC457A"/>
    <w:rsid w:val="00EE17E6"/>
    <w:rsid w:val="00F5553C"/>
    <w:rsid w:val="00F74580"/>
    <w:rsid w:val="00F77C74"/>
    <w:rsid w:val="00F81BF4"/>
    <w:rsid w:val="00F848BA"/>
    <w:rsid w:val="00F9594F"/>
    <w:rsid w:val="00F95BBB"/>
    <w:rsid w:val="00FC341E"/>
    <w:rsid w:val="00FD6864"/>
    <w:rsid w:val="00FE0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49307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2A2A2A" w:themeColor="text2"/>
        <w:sz w:val="22"/>
        <w:szCs w:val="22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C0807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BD386E"/>
    <w:pPr>
      <w:pageBreakBefore/>
      <w:spacing w:after="3600" w:line="240" w:lineRule="auto"/>
      <w:contextualSpacing/>
      <w:outlineLvl w:val="0"/>
    </w:pPr>
    <w:rPr>
      <w:rFonts w:asciiTheme="majorHAnsi" w:eastAsiaTheme="majorEastAsia" w:hAnsiTheme="majorHAnsi" w:cstheme="majorBidi"/>
      <w:b/>
      <w:sz w:val="11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pBdr>
        <w:top w:val="single" w:sz="24" w:space="18" w:color="2A2A2A" w:themeColor="text2"/>
      </w:pBdr>
      <w:spacing w:after="320" w:line="240" w:lineRule="auto"/>
      <w:contextualSpacing/>
      <w:outlineLvl w:val="1"/>
    </w:pPr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after="320" w:line="240" w:lineRule="auto"/>
      <w:contextualSpacing/>
      <w:outlineLvl w:val="2"/>
    </w:pPr>
    <w:rPr>
      <w:rFonts w:asciiTheme="majorHAnsi" w:eastAsiaTheme="majorEastAsia" w:hAnsiTheme="majorHAnsi" w:cstheme="majorBidi"/>
      <w:b/>
      <w:sz w:val="36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after="320" w:line="240" w:lineRule="auto"/>
      <w:contextualSpacing/>
      <w:outlineLvl w:val="3"/>
    </w:pPr>
    <w:rPr>
      <w:rFonts w:asciiTheme="majorHAnsi" w:eastAsiaTheme="majorEastAsia" w:hAnsiTheme="majorHAnsi" w:cstheme="majorBidi"/>
      <w:b/>
      <w:i/>
      <w:iCs/>
      <w:sz w:val="36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after="32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pBdr>
        <w:top w:val="single" w:sz="12" w:space="12" w:color="2A2A2A" w:themeColor="text2"/>
      </w:pBdr>
      <w:spacing w:after="320" w:line="240" w:lineRule="auto"/>
      <w:contextualSpacing/>
      <w:outlineLvl w:val="5"/>
    </w:pPr>
    <w:rPr>
      <w:rFonts w:asciiTheme="majorHAnsi" w:eastAsiaTheme="majorEastAsia" w:hAnsiTheme="majorHAnsi" w:cstheme="majorBidi"/>
      <w:b/>
      <w:color w:val="E09B3B" w:themeColor="accent1"/>
      <w:sz w:val="3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after="240" w:line="240" w:lineRule="auto"/>
      <w:contextualSpacing/>
      <w:outlineLvl w:val="6"/>
    </w:pPr>
    <w:rPr>
      <w:rFonts w:asciiTheme="majorHAnsi" w:eastAsiaTheme="majorEastAsia" w:hAnsiTheme="majorHAnsi" w:cstheme="majorBidi"/>
      <w:b/>
      <w:iCs/>
      <w:sz w:val="3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after="240" w:line="240" w:lineRule="auto"/>
      <w:contextualSpacing/>
      <w:outlineLvl w:val="7"/>
    </w:pPr>
    <w:rPr>
      <w:rFonts w:asciiTheme="majorHAnsi" w:eastAsiaTheme="majorEastAsia" w:hAnsiTheme="majorHAnsi" w:cstheme="majorBidi"/>
      <w:b/>
      <w:i/>
      <w:sz w:val="32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after="24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qFormat/>
    <w:pPr>
      <w:spacing w:after="0" w:line="240" w:lineRule="auto"/>
    </w:pPr>
    <w:rPr>
      <w:b/>
      <w:sz w:val="46"/>
    </w:rPr>
  </w:style>
  <w:style w:type="character" w:customStyle="1" w:styleId="PiedepginaCar">
    <w:name w:val="Pie de página Car"/>
    <w:basedOn w:val="Fuentedeprrafopredeter"/>
    <w:link w:val="Piedepgina"/>
    <w:uiPriority w:val="99"/>
    <w:rPr>
      <w:b/>
      <w:sz w:val="46"/>
    </w:rPr>
  </w:style>
  <w:style w:type="character" w:customStyle="1" w:styleId="Ttulo1Car">
    <w:name w:val="Título 1 Car"/>
    <w:basedOn w:val="Fuentedeprrafopredeter"/>
    <w:link w:val="Ttulo1"/>
    <w:uiPriority w:val="9"/>
    <w:rsid w:val="00BD386E"/>
    <w:rPr>
      <w:rFonts w:asciiTheme="majorHAnsi" w:eastAsiaTheme="majorEastAsia" w:hAnsiTheme="majorHAnsi" w:cstheme="majorBidi"/>
      <w:b/>
      <w:sz w:val="110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Listaconvietas">
    <w:name w:val="List Bullet"/>
    <w:basedOn w:val="Normal"/>
    <w:uiPriority w:val="10"/>
    <w:qFormat/>
    <w:pPr>
      <w:numPr>
        <w:numId w:val="7"/>
      </w:numPr>
      <w:spacing w:after="120"/>
    </w:pPr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intensa">
    <w:name w:val="Intense Quote"/>
    <w:basedOn w:val="Normal"/>
    <w:next w:val="Normal"/>
    <w:link w:val="CitaintensaCar"/>
    <w:uiPriority w:val="30"/>
    <w:unhideWhenUsed/>
    <w:qFormat/>
    <w:pPr>
      <w:spacing w:before="400" w:after="520"/>
      <w:contextualSpacing/>
    </w:pPr>
    <w:rPr>
      <w:b/>
      <w:iCs/>
      <w:sz w:val="56"/>
    </w:rPr>
  </w:style>
  <w:style w:type="character" w:customStyle="1" w:styleId="CitaintensaCar">
    <w:name w:val="Cita intensa Car"/>
    <w:basedOn w:val="Fuentedeprrafopredeter"/>
    <w:link w:val="Citaintensa"/>
    <w:uiPriority w:val="30"/>
    <w:rPr>
      <w:b/>
      <w:iCs/>
      <w:sz w:val="56"/>
    </w:rPr>
  </w:style>
  <w:style w:type="table" w:customStyle="1" w:styleId="ModernPaper">
    <w:name w:val="Modern Paper"/>
    <w:basedOn w:val="Tablanormal"/>
    <w:uiPriority w:val="99"/>
    <w:pPr>
      <w:spacing w:before="200" w:line="240" w:lineRule="auto"/>
    </w:pPr>
    <w:tblPr>
      <w:tblInd w:w="0" w:type="dxa"/>
      <w:tblBorders>
        <w:insideH w:val="single" w:sz="8" w:space="0" w:color="2A2A2A" w:themeColor="text2"/>
      </w:tblBorders>
      <w:tblCellMar>
        <w:top w:w="0" w:type="dxa"/>
        <w:left w:w="144" w:type="dxa"/>
        <w:bottom w:w="0" w:type="dxa"/>
        <w:right w:w="144" w:type="dxa"/>
      </w:tblCellMar>
    </w:tblPr>
    <w:tcPr>
      <w:vAlign w:val="center"/>
    </w:tcPr>
    <w:tblStylePr w:type="firstRow">
      <w:pPr>
        <w:wordWrap/>
        <w:spacing w:beforeLines="0" w:before="480" w:beforeAutospacing="0" w:afterLines="0" w:after="360" w:afterAutospacing="0" w:line="216" w:lineRule="auto"/>
        <w:contextualSpacing w:val="0"/>
      </w:pPr>
      <w:rPr>
        <w:rFonts w:asciiTheme="majorHAnsi" w:hAnsiTheme="majorHAnsi"/>
        <w:b/>
        <w:i w:val="0"/>
        <w:color w:val="E09B3B" w:themeColor="accent1"/>
        <w:sz w:val="28"/>
      </w:rPr>
      <w:tblPr/>
      <w:trPr>
        <w:tblHeader/>
      </w:trPr>
      <w:tcPr>
        <w:tcBorders>
          <w:top w:val="nil"/>
          <w:left w:val="nil"/>
          <w:bottom w:val="single" w:sz="24" w:space="0" w:color="2A2A2A" w:themeColor="text2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right"/>
      </w:pPr>
      <w:rPr>
        <w:b/>
      </w:rPr>
      <w:tblPr/>
      <w:tcPr>
        <w:tcMar>
          <w:top w:w="0" w:type="nil"/>
          <w:left w:w="0" w:type="nil"/>
          <w:bottom w:w="0" w:type="nil"/>
          <w:right w:w="432" w:type="dxa"/>
        </w:tcMar>
      </w:tcPr>
    </w:tblStylePr>
    <w:tblStylePr w:type="nwCell">
      <w:pPr>
        <w:wordWrap/>
        <w:jc w:val="left"/>
      </w:pPr>
    </w:tblStyle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/>
      <w:i/>
      <w:iCs/>
      <w:sz w:val="36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b/>
      <w:color w:val="E09B3B" w:themeColor="accent1"/>
      <w:sz w:val="36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b/>
      <w:iCs/>
      <w:sz w:val="32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b/>
      <w:i/>
      <w:sz w:val="32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styleId="nfasis">
    <w:name w:val="Emphasis"/>
    <w:basedOn w:val="Fuentedeprrafopredeter"/>
    <w:uiPriority w:val="20"/>
    <w:semiHidden/>
    <w:unhideWhenUsed/>
    <w:qFormat/>
    <w:rPr>
      <w:i w:val="0"/>
      <w:iCs/>
      <w:color w:val="E09B3B" w:themeColor="accent1"/>
    </w:rPr>
  </w:style>
  <w:style w:type="character" w:styleId="nfasisintenso">
    <w:name w:val="Intense Emphasis"/>
    <w:basedOn w:val="Fuentedeprrafopredeter"/>
    <w:uiPriority w:val="21"/>
    <w:semiHidden/>
    <w:unhideWhenUsed/>
    <w:qFormat/>
    <w:rPr>
      <w:b/>
      <w:i/>
      <w:iCs/>
      <w:color w:val="E09B3B" w:themeColor="accent1"/>
    </w:rPr>
  </w:style>
  <w:style w:type="character" w:styleId="Textoennegrita">
    <w:name w:val="Strong"/>
    <w:basedOn w:val="Fuentedeprrafopredeter"/>
    <w:uiPriority w:val="22"/>
    <w:semiHidden/>
    <w:unhideWhenUsed/>
    <w:qFormat/>
    <w:rPr>
      <w:b/>
      <w:bCs/>
    </w:rPr>
  </w:style>
  <w:style w:type="character" w:styleId="Referenciasutil">
    <w:name w:val="Subtle Reference"/>
    <w:basedOn w:val="Fuentedeprrafopredeter"/>
    <w:uiPriority w:val="31"/>
    <w:semiHidden/>
    <w:unhideWhenUsed/>
    <w:qFormat/>
    <w:rPr>
      <w:caps/>
      <w:smallCaps w:val="0"/>
      <w:color w:val="2A2A2A" w:themeColor="text2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caps/>
      <w:smallCaps w:val="0"/>
      <w:color w:val="2A2A2A" w:themeColor="text2"/>
      <w:spacing w:val="0"/>
    </w:rPr>
  </w:style>
  <w:style w:type="character" w:styleId="Ttulodellibro">
    <w:name w:val="Book Title"/>
    <w:basedOn w:val="Fuentedeprrafopredeter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pPr>
      <w:contextualSpacing/>
    </w:pPr>
    <w:rPr>
      <w:i/>
      <w:iCs/>
      <w:szCs w:val="18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keepNext/>
      <w:keepLines/>
      <w:pageBreakBefore w:val="0"/>
      <w:outlineLvl w:val="9"/>
    </w:pPr>
  </w:style>
  <w:style w:type="paragraph" w:styleId="Puesto">
    <w:name w:val="Title"/>
    <w:basedOn w:val="Normal"/>
    <w:next w:val="Normal"/>
    <w:link w:val="PuestoCar"/>
    <w:uiPriority w:val="10"/>
    <w:semiHidden/>
    <w:unhideWhenUsed/>
    <w:qFormat/>
    <w:pPr>
      <w:spacing w:after="480" w:line="240" w:lineRule="auto"/>
      <w:contextualSpacing/>
    </w:pPr>
    <w:rPr>
      <w:rFonts w:asciiTheme="majorHAnsi" w:eastAsiaTheme="majorEastAsia" w:hAnsiTheme="majorHAnsi" w:cstheme="majorBidi"/>
      <w:b/>
      <w:kern w:val="28"/>
      <w:sz w:val="140"/>
      <w:szCs w:val="56"/>
    </w:rPr>
  </w:style>
  <w:style w:type="character" w:customStyle="1" w:styleId="PuestoCar">
    <w:name w:val="Puesto Car"/>
    <w:basedOn w:val="Fuentedeprrafopredeter"/>
    <w:link w:val="Puesto"/>
    <w:uiPriority w:val="10"/>
    <w:semiHidden/>
    <w:rPr>
      <w:rFonts w:asciiTheme="majorHAnsi" w:eastAsiaTheme="majorEastAsia" w:hAnsiTheme="majorHAnsi" w:cstheme="majorBidi"/>
      <w:b/>
      <w:kern w:val="28"/>
      <w:sz w:val="140"/>
      <w:szCs w:val="56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pPr>
      <w:numPr>
        <w:ilvl w:val="1"/>
      </w:numPr>
      <w:spacing w:after="1200" w:line="240" w:lineRule="auto"/>
      <w:contextualSpacing/>
    </w:pPr>
    <w:rPr>
      <w:rFonts w:eastAsiaTheme="minorEastAsia"/>
      <w:b/>
      <w:color w:val="E09B3B" w:themeColor="accent1"/>
      <w:sz w:val="56"/>
    </w:rPr>
  </w:style>
  <w:style w:type="character" w:customStyle="1" w:styleId="SubttuloCar">
    <w:name w:val="Subtítulo Car"/>
    <w:basedOn w:val="Fuentedeprrafopredeter"/>
    <w:link w:val="Subttulo"/>
    <w:uiPriority w:val="11"/>
    <w:semiHidden/>
    <w:rPr>
      <w:rFonts w:eastAsiaTheme="minorEastAsia"/>
      <w:b/>
      <w:color w:val="E09B3B" w:themeColor="accent1"/>
      <w:sz w:val="56"/>
      <w:szCs w:val="22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character" w:styleId="nfasissutil">
    <w:name w:val="Subtle Emphasis"/>
    <w:basedOn w:val="Fuentedeprrafopredeter"/>
    <w:uiPriority w:val="19"/>
    <w:semiHidden/>
    <w:unhideWhenUsed/>
    <w:qFormat/>
    <w:rPr>
      <w:i/>
      <w:iCs/>
      <w:color w:val="2A2A2A" w:themeColor="text2"/>
    </w:rPr>
  </w:style>
  <w:style w:type="paragraph" w:styleId="Cita">
    <w:name w:val="Quote"/>
    <w:basedOn w:val="Normal"/>
    <w:next w:val="Normal"/>
    <w:link w:val="CitaCar"/>
    <w:uiPriority w:val="29"/>
    <w:unhideWhenUsed/>
    <w:qFormat/>
    <w:pPr>
      <w:spacing w:before="360" w:after="360"/>
      <w:contextualSpacing/>
    </w:pPr>
    <w:rPr>
      <w:iCs/>
      <w:sz w:val="60"/>
    </w:rPr>
  </w:style>
  <w:style w:type="character" w:customStyle="1" w:styleId="CitaCar">
    <w:name w:val="Cita Car"/>
    <w:basedOn w:val="Fuentedeprrafopredeter"/>
    <w:link w:val="Cita"/>
    <w:uiPriority w:val="29"/>
    <w:rPr>
      <w:iCs/>
      <w:sz w:val="60"/>
    </w:rPr>
  </w:style>
  <w:style w:type="paragraph" w:styleId="Encabezado">
    <w:name w:val="header"/>
    <w:basedOn w:val="Normal"/>
    <w:link w:val="EncabezadoCar"/>
    <w:uiPriority w:val="99"/>
    <w:unhideWhenUsed/>
    <w:qFormat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Listaconnmeros">
    <w:name w:val="List Number"/>
    <w:basedOn w:val="Normal"/>
    <w:uiPriority w:val="11"/>
    <w:qFormat/>
    <w:pPr>
      <w:numPr>
        <w:numId w:val="6"/>
      </w:numPr>
      <w:spacing w:after="120"/>
    </w:pPr>
  </w:style>
  <w:style w:type="paragraph" w:styleId="Textodebloque">
    <w:name w:val="Block Text"/>
    <w:basedOn w:val="Normal"/>
    <w:uiPriority w:val="31"/>
    <w:unhideWhenUsed/>
    <w:pPr>
      <w:spacing w:before="360" w:after="360"/>
    </w:pPr>
    <w:rPr>
      <w:rFonts w:eastAsiaTheme="minorEastAsia"/>
      <w:iCs/>
      <w:color w:val="3E3E3E" w:themeColor="text2" w:themeTint="E6"/>
      <w:sz w:val="28"/>
    </w:rPr>
  </w:style>
  <w:style w:type="paragraph" w:styleId="Prrafodelista">
    <w:name w:val="List Paragraph"/>
    <w:basedOn w:val="Normal"/>
    <w:uiPriority w:val="34"/>
    <w:unhideWhenUsed/>
    <w:qFormat/>
    <w:rsid w:val="002E142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92813"/>
    <w:rPr>
      <w:color w:val="847B97" w:themeColor="hyperlink"/>
      <w:u w:val="single"/>
    </w:rPr>
  </w:style>
  <w:style w:type="character" w:customStyle="1" w:styleId="string2">
    <w:name w:val="string2"/>
    <w:basedOn w:val="Fuentedeprrafopredeter"/>
    <w:rsid w:val="00FE01E9"/>
    <w:rPr>
      <w:color w:val="0000FF"/>
      <w:bdr w:val="none" w:sz="0" w:space="0" w:color="auto" w:frame="1"/>
    </w:rPr>
  </w:style>
  <w:style w:type="character" w:customStyle="1" w:styleId="keyword2">
    <w:name w:val="keyword2"/>
    <w:basedOn w:val="Fuentedeprrafopredeter"/>
    <w:rsid w:val="00FE01E9"/>
    <w:rPr>
      <w:b/>
      <w:bCs/>
      <w:color w:val="006699"/>
      <w:bdr w:val="none" w:sz="0" w:space="0" w:color="auto" w:frame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9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6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9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6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footer" Target="footer1.xml"/><Relationship Id="rId35" Type="http://schemas.openxmlformats.org/officeDocument/2006/relationships/header" Target="header1.xm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sanchez/Library/Containers/com.microsoft.Word/Data/Library/Caches/3082/TM10002078/Documento%20moderno.dotx" TargetMode="Externa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2A2A2A"/>
      </a:dk2>
      <a:lt2>
        <a:srgbClr val="F9F4EE"/>
      </a:lt2>
      <a:accent1>
        <a:srgbClr val="E09B3B"/>
      </a:accent1>
      <a:accent2>
        <a:srgbClr val="487B97"/>
      </a:accent2>
      <a:accent3>
        <a:srgbClr val="847B97"/>
      </a:accent3>
      <a:accent4>
        <a:srgbClr val="D96362"/>
      </a:accent4>
      <a:accent5>
        <a:srgbClr val="2B8073"/>
      </a:accent5>
      <a:accent6>
        <a:srgbClr val="B09C7D"/>
      </a:accent6>
      <a:hlink>
        <a:srgbClr val="847B97"/>
      </a:hlink>
      <a:folHlink>
        <a:srgbClr val="487B97"/>
      </a:folHlink>
    </a:clrScheme>
    <a:fontScheme name="Custom 9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2516599-96F8-494D-A3E7-36EF21100809}">
  <we:reference id="wa104379501" version="1.0.0.0" store="es-ES" storeType="OMEX"/>
  <we:alternateReferences>
    <we:reference id="WA104379501" version="1.0.0.0" store="WA10437950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Documento moderno.dotx</Template>
  <TotalTime>68</TotalTime>
  <Pages>18</Pages>
  <Words>806</Words>
  <Characters>4434</Characters>
  <Application>Microsoft Macintosh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Alfredo Sanchez Angeles</dc:creator>
  <cp:keywords/>
  <dc:description/>
  <cp:lastModifiedBy>Luis Alfredo Sanchez Angeles</cp:lastModifiedBy>
  <cp:revision>6</cp:revision>
  <dcterms:created xsi:type="dcterms:W3CDTF">2017-10-12T03:07:00Z</dcterms:created>
  <dcterms:modified xsi:type="dcterms:W3CDTF">2017-10-14T08:33:00Z</dcterms:modified>
</cp:coreProperties>
</file>